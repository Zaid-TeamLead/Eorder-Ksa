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CC9EC" w14:textId="3BC3B36E" w:rsidR="00636964" w:rsidRPr="0026678D" w:rsidRDefault="00636964" w:rsidP="00636964">
      <w:r>
        <w:tab/>
      </w:r>
      <w:r>
        <w:tab/>
      </w:r>
    </w:p>
    <w:p w14:paraId="222B474B" w14:textId="77777777" w:rsidR="00636964" w:rsidRPr="0026678D" w:rsidRDefault="00636964" w:rsidP="00636964">
      <w:pPr>
        <w:jc w:val="center"/>
        <w:rPr>
          <w:rFonts w:eastAsiaTheme="majorEastAsia" w:cstheme="majorBidi"/>
          <w:color w:val="4472C4" w:themeColor="accent1"/>
          <w:sz w:val="36"/>
          <w:szCs w:val="36"/>
        </w:rPr>
      </w:pPr>
    </w:p>
    <w:p w14:paraId="2F930BFA" w14:textId="50A55C9A" w:rsidR="00136E74" w:rsidRDefault="00DF1769" w:rsidP="00136E7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2DE51EA" wp14:editId="601D8F1D">
                <wp:simplePos x="0" y="0"/>
                <wp:positionH relativeFrom="column">
                  <wp:posOffset>-450400</wp:posOffset>
                </wp:positionH>
                <wp:positionV relativeFrom="paragraph">
                  <wp:posOffset>200659</wp:posOffset>
                </wp:positionV>
                <wp:extent cx="6846120" cy="3855718"/>
                <wp:effectExtent l="0" t="0" r="0" b="0"/>
                <wp:wrapNone/>
                <wp:docPr id="1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6120" cy="385571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0E5A86" w14:textId="77777777" w:rsidR="00EB29E6" w:rsidRPr="00334196" w:rsidRDefault="00EB29E6" w:rsidP="00636964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0070C0"/>
                                <w:sz w:val="72"/>
                                <w:szCs w:val="72"/>
                              </w:rPr>
                            </w:pPr>
                            <w:bookmarkStart w:id="0" w:name="_Hlk513277663"/>
                            <w:bookmarkEnd w:id="0"/>
                          </w:p>
                          <w:p w14:paraId="66B3A53D" w14:textId="77777777" w:rsidR="00EB29E6" w:rsidRPr="00334196" w:rsidRDefault="00EB29E6" w:rsidP="00636964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0070C0"/>
                                <w:sz w:val="72"/>
                                <w:szCs w:val="72"/>
                              </w:rPr>
                            </w:pPr>
                          </w:p>
                          <w:p w14:paraId="14D6F7D8" w14:textId="77777777" w:rsidR="00EB29E6" w:rsidRDefault="00EB29E6"/>
                          <w:p w14:paraId="15EED56A" w14:textId="77777777" w:rsidR="00EB29E6" w:rsidRDefault="00EB29E6"/>
                          <w:p w14:paraId="067E02FA" w14:textId="77777777" w:rsidR="00EB29E6" w:rsidRDefault="00EB29E6"/>
                          <w:p w14:paraId="2B44DE87" w14:textId="77777777" w:rsidR="00EB29E6" w:rsidRDefault="00EB29E6"/>
                        </w:txbxContent>
                      </wps:txbx>
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DE51E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5.45pt;margin-top:15.8pt;width:539.05pt;height:303.6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" fillcolor="white [3212]" stroked="f" strokeweight=".5pt">
                <v:textbox inset="36pt,7.2pt,36pt,7.2pt">
                  <w:txbxContent>
                    <w:p w14:paraId="690E5A86" w14:textId="77777777" w:rsidR="00EB29E6" w:rsidRPr="00334196" w:rsidRDefault="00EB29E6" w:rsidP="00636964">
                      <w:pPr>
                        <w:pStyle w:val="NoSpacing"/>
                        <w:jc w:val="center"/>
                        <w:rPr>
                          <w:rFonts w:asciiTheme="majorHAnsi" w:eastAsiaTheme="majorEastAsia" w:hAnsiTheme="majorHAnsi" w:cstheme="majorBidi"/>
                          <w:caps/>
                          <w:color w:val="0070C0"/>
                          <w:sz w:val="72"/>
                          <w:szCs w:val="72"/>
                        </w:rPr>
                      </w:pPr>
                      <w:bookmarkStart w:id="1" w:name="_Hlk513277663"/>
                      <w:bookmarkEnd w:id="1"/>
                    </w:p>
                    <w:p w14:paraId="66B3A53D" w14:textId="77777777" w:rsidR="00EB29E6" w:rsidRPr="00334196" w:rsidRDefault="00EB29E6" w:rsidP="00636964">
                      <w:pPr>
                        <w:pStyle w:val="NoSpacing"/>
                        <w:rPr>
                          <w:rFonts w:asciiTheme="majorHAnsi" w:eastAsiaTheme="majorEastAsia" w:hAnsiTheme="majorHAnsi" w:cstheme="majorBidi"/>
                          <w:caps/>
                          <w:color w:val="0070C0"/>
                          <w:sz w:val="72"/>
                          <w:szCs w:val="72"/>
                        </w:rPr>
                      </w:pPr>
                    </w:p>
                    <w:p w14:paraId="14D6F7D8" w14:textId="77777777" w:rsidR="00EB29E6" w:rsidRDefault="00EB29E6"/>
                    <w:p w14:paraId="15EED56A" w14:textId="77777777" w:rsidR="00EB29E6" w:rsidRDefault="00EB29E6"/>
                    <w:p w14:paraId="067E02FA" w14:textId="77777777" w:rsidR="00EB29E6" w:rsidRDefault="00EB29E6"/>
                    <w:p w14:paraId="2B44DE87" w14:textId="77777777" w:rsidR="00EB29E6" w:rsidRDefault="00EB29E6"/>
                  </w:txbxContent>
                </v:textbox>
              </v:shape>
            </w:pict>
          </mc:Fallback>
        </mc:AlternateContent>
      </w:r>
    </w:p>
    <w:p w14:paraId="373F4399" w14:textId="77777777" w:rsidR="00636964" w:rsidRDefault="00636964" w:rsidP="00136E74"/>
    <w:p w14:paraId="11110CE4" w14:textId="77777777" w:rsidR="00636964" w:rsidRDefault="00636964" w:rsidP="00136E74"/>
    <w:p w14:paraId="5628452B" w14:textId="77777777" w:rsidR="00636964" w:rsidRDefault="00636964" w:rsidP="00136E74"/>
    <w:p w14:paraId="61F26141" w14:textId="77777777" w:rsidR="00636964" w:rsidRDefault="00636964" w:rsidP="00136E74"/>
    <w:bookmarkStart w:id="2" w:name="_Hlk529858123"/>
    <w:p w14:paraId="2A89E444" w14:textId="62CFE70A" w:rsidR="00607B9A" w:rsidRPr="00607B9A" w:rsidRDefault="00000000" w:rsidP="00607B9A">
      <w:pPr>
        <w:pStyle w:val="NoSpacing"/>
        <w:jc w:val="center"/>
        <w:rPr>
          <w:rFonts w:asciiTheme="majorHAnsi" w:eastAsiaTheme="majorEastAsia" w:hAnsiTheme="majorHAnsi" w:cstheme="majorBidi"/>
          <w:b/>
          <w:caps/>
          <w:color w:val="0070C0"/>
          <w:sz w:val="36"/>
          <w:szCs w:val="36"/>
        </w:rPr>
      </w:pPr>
      <w:sdt>
        <w:sdtPr>
          <w:rPr>
            <w:rFonts w:asciiTheme="majorHAnsi" w:eastAsiaTheme="majorEastAsia" w:hAnsiTheme="majorHAnsi" w:cstheme="majorBidi"/>
            <w:caps/>
            <w:color w:val="0070C0"/>
            <w:sz w:val="36"/>
            <w:szCs w:val="36"/>
          </w:rPr>
          <w:alias w:val="Title"/>
          <w:tag w:val=""/>
          <w:id w:val="78638788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410AA2">
            <w:rPr>
              <w:rFonts w:asciiTheme="majorHAnsi" w:eastAsiaTheme="majorEastAsia" w:hAnsiTheme="majorHAnsi" w:cstheme="majorBidi"/>
              <w:caps/>
              <w:color w:val="0070C0"/>
              <w:sz w:val="36"/>
              <w:szCs w:val="36"/>
            </w:rPr>
            <w:t xml:space="preserve">SAP Business One – </w:t>
          </w:r>
          <w:r w:rsidR="00130C65">
            <w:rPr>
              <w:rFonts w:asciiTheme="majorHAnsi" w:eastAsiaTheme="majorEastAsia" w:hAnsiTheme="majorHAnsi" w:cstheme="majorBidi"/>
              <w:caps/>
              <w:color w:val="0070C0"/>
              <w:sz w:val="36"/>
              <w:szCs w:val="36"/>
            </w:rPr>
            <w:t>Convert Sales Documents</w:t>
          </w:r>
          <w:r w:rsidR="005345A1">
            <w:rPr>
              <w:rFonts w:asciiTheme="majorHAnsi" w:eastAsiaTheme="majorEastAsia" w:hAnsiTheme="majorHAnsi" w:cstheme="majorBidi"/>
              <w:caps/>
              <w:color w:val="0070C0"/>
              <w:sz w:val="36"/>
              <w:szCs w:val="36"/>
            </w:rPr>
            <w:t xml:space="preserve"> api</w:t>
          </w:r>
        </w:sdtContent>
      </w:sdt>
      <w:bookmarkEnd w:id="2"/>
    </w:p>
    <w:p w14:paraId="0706BC87" w14:textId="20B73F37" w:rsidR="00273306" w:rsidRPr="00273306" w:rsidRDefault="00273306" w:rsidP="00273306">
      <w:pPr>
        <w:pStyle w:val="NoSpacing"/>
        <w:jc w:val="center"/>
        <w:rPr>
          <w:rFonts w:ascii="Century Gothic" w:eastAsiaTheme="majorEastAsia" w:hAnsi="Century Gothic" w:cstheme="majorBidi"/>
          <w:caps/>
          <w:color w:val="0070C0"/>
        </w:rPr>
      </w:pPr>
      <w:r w:rsidRPr="00273306">
        <w:rPr>
          <w:rFonts w:ascii="Century Gothic" w:eastAsiaTheme="majorEastAsia" w:hAnsi="Century Gothic" w:cstheme="majorBidi"/>
          <w:caps/>
          <w:color w:val="0070C0"/>
        </w:rPr>
        <w:t xml:space="preserve">DOCUMENT </w:t>
      </w:r>
      <w:r w:rsidR="00537A08">
        <w:rPr>
          <w:rFonts w:ascii="Century Gothic" w:eastAsiaTheme="majorEastAsia" w:hAnsi="Century Gothic" w:cstheme="majorBidi"/>
          <w:caps/>
          <w:color w:val="0070C0"/>
        </w:rPr>
        <w:t xml:space="preserve">RELEASE </w:t>
      </w:r>
      <w:r w:rsidRPr="00273306">
        <w:rPr>
          <w:rFonts w:ascii="Century Gothic" w:eastAsiaTheme="majorEastAsia" w:hAnsi="Century Gothic" w:cstheme="majorBidi"/>
          <w:caps/>
          <w:color w:val="0070C0"/>
        </w:rPr>
        <w:t xml:space="preserve">no. </w:t>
      </w:r>
      <w:sdt>
        <w:sdtPr>
          <w:rPr>
            <w:rFonts w:ascii="Century Gothic" w:eastAsiaTheme="majorEastAsia" w:hAnsi="Century Gothic" w:cstheme="majorBidi"/>
            <w:caps/>
            <w:color w:val="0070C0"/>
          </w:rPr>
          <w:alias w:val="Proposal no."/>
          <w:tag w:val="Proposal no."/>
          <w:id w:val="270287080"/>
        </w:sdtPr>
        <w:sdtContent>
          <w:r w:rsidR="00537A08">
            <w:rPr>
              <w:rFonts w:ascii="Century Gothic" w:eastAsiaTheme="majorEastAsia" w:hAnsi="Century Gothic" w:cstheme="majorBidi"/>
              <w:caps/>
              <w:color w:val="0070C0"/>
            </w:rPr>
            <w:t>1.</w:t>
          </w:r>
          <w:r w:rsidR="005345A1">
            <w:rPr>
              <w:rFonts w:ascii="Century Gothic" w:eastAsiaTheme="majorEastAsia" w:hAnsi="Century Gothic" w:cstheme="majorBidi"/>
              <w:caps/>
              <w:color w:val="0070C0"/>
            </w:rPr>
            <w:t>0</w:t>
          </w:r>
          <w:r w:rsidR="00537A08">
            <w:rPr>
              <w:rFonts w:ascii="Century Gothic" w:eastAsiaTheme="majorEastAsia" w:hAnsi="Century Gothic" w:cstheme="majorBidi"/>
              <w:caps/>
              <w:color w:val="0070C0"/>
            </w:rPr>
            <w:t>.</w:t>
          </w:r>
          <w:r w:rsidR="009B5D3F">
            <w:rPr>
              <w:rFonts w:ascii="Century Gothic" w:eastAsiaTheme="majorEastAsia" w:hAnsi="Century Gothic" w:cstheme="majorBidi"/>
              <w:caps/>
              <w:color w:val="0070C0"/>
            </w:rPr>
            <w:t>1</w:t>
          </w:r>
        </w:sdtContent>
      </w:sdt>
    </w:p>
    <w:p w14:paraId="287B46E2" w14:textId="77777777" w:rsidR="00636964" w:rsidRDefault="00636964" w:rsidP="00DC252B">
      <w:pPr>
        <w:ind w:left="2880"/>
      </w:pPr>
    </w:p>
    <w:p w14:paraId="1C5B1CA7" w14:textId="77777777" w:rsidR="00636964" w:rsidRDefault="00636964" w:rsidP="00764BDF">
      <w:pPr>
        <w:ind w:left="2160"/>
      </w:pPr>
    </w:p>
    <w:p w14:paraId="6E66F042" w14:textId="7FFFBF02" w:rsidR="00636964" w:rsidRDefault="00636964" w:rsidP="00764BDF">
      <w:pPr>
        <w:ind w:left="2160"/>
      </w:pPr>
    </w:p>
    <w:p w14:paraId="7E1BF9A7" w14:textId="77777777" w:rsidR="00636964" w:rsidRDefault="00636964" w:rsidP="00136E74"/>
    <w:p w14:paraId="1245683E" w14:textId="77777777" w:rsidR="00636964" w:rsidRDefault="00636964" w:rsidP="00136E74"/>
    <w:p w14:paraId="0BBCCDA5" w14:textId="77777777" w:rsidR="00636964" w:rsidRDefault="00636964" w:rsidP="00136E74"/>
    <w:p w14:paraId="6529F27B" w14:textId="77777777" w:rsidR="00636964" w:rsidRDefault="00636964" w:rsidP="00136E74"/>
    <w:p w14:paraId="154833B9" w14:textId="77777777" w:rsidR="00636964" w:rsidRDefault="00636964" w:rsidP="00136E74"/>
    <w:p w14:paraId="0DF50E49" w14:textId="77777777" w:rsidR="00636964" w:rsidRDefault="00636964" w:rsidP="00136E74"/>
    <w:p w14:paraId="0D31C457" w14:textId="77777777" w:rsidR="00636964" w:rsidRDefault="00636964" w:rsidP="00136E74"/>
    <w:p w14:paraId="4945EB76" w14:textId="77777777" w:rsidR="00636964" w:rsidRDefault="00636964" w:rsidP="00136E74"/>
    <w:p w14:paraId="1A66EE01" w14:textId="77777777" w:rsidR="00636964" w:rsidRDefault="00636964" w:rsidP="00136E74"/>
    <w:p w14:paraId="79C5518F" w14:textId="77777777" w:rsidR="00636964" w:rsidRDefault="00636964" w:rsidP="00136E74"/>
    <w:p w14:paraId="21D6D9CE" w14:textId="77777777" w:rsidR="00636964" w:rsidRDefault="00636964" w:rsidP="00136E74"/>
    <w:p w14:paraId="4A6E7B3E" w14:textId="77777777" w:rsidR="00636964" w:rsidRDefault="00636964" w:rsidP="00136E74"/>
    <w:p w14:paraId="0B7AD756" w14:textId="77777777" w:rsidR="00636964" w:rsidRDefault="00636964" w:rsidP="00E51ED8">
      <w:pPr>
        <w:tabs>
          <w:tab w:val="left" w:pos="3402"/>
        </w:tabs>
      </w:pPr>
    </w:p>
    <w:p w14:paraId="5F471619" w14:textId="77777777" w:rsidR="00B24F6A" w:rsidRDefault="00B24F6A" w:rsidP="00B24F6A">
      <w:pPr>
        <w:rPr>
          <w:rFonts w:eastAsia="MS Gothic"/>
          <w:lang w:eastAsia="ja-JP"/>
        </w:rPr>
      </w:pPr>
    </w:p>
    <w:p w14:paraId="577D0A35" w14:textId="44529778" w:rsidR="00EB29E6" w:rsidRPr="009711FE" w:rsidRDefault="00DF1769" w:rsidP="00EB29E6">
      <w:pPr>
        <w:rPr>
          <w:rFonts w:ascii="Century Gothic" w:hAnsi="Century Gothic"/>
        </w:rPr>
      </w:pPr>
      <w:r>
        <w:rPr>
          <w:rFonts w:ascii="Century Gothic" w:eastAsia="MS Gothic" w:hAnsi="Century Gothic"/>
          <w:color w:val="0070C0"/>
          <w:sz w:val="36"/>
          <w:szCs w:val="36"/>
          <w:lang w:eastAsia="ja-JP"/>
        </w:rPr>
        <w:t xml:space="preserve"> </w:t>
      </w:r>
    </w:p>
    <w:p w14:paraId="38A025FA" w14:textId="77777777" w:rsidR="00636964" w:rsidRDefault="00636964" w:rsidP="00136E74"/>
    <w:p w14:paraId="72DDAC9A" w14:textId="77777777" w:rsidR="00011221" w:rsidRPr="00011221" w:rsidRDefault="00011221" w:rsidP="00011221">
      <w:pPr>
        <w:pStyle w:val="heading1notpartoftableofcontents"/>
        <w:rPr>
          <w:rFonts w:ascii="Century Gothic" w:hAnsi="Century Gothic"/>
        </w:rPr>
      </w:pPr>
      <w:r w:rsidRPr="00011221">
        <w:rPr>
          <w:rFonts w:ascii="Century Gothic" w:hAnsi="Century Gothic"/>
        </w:rPr>
        <w:lastRenderedPageBreak/>
        <w:t xml:space="preserve">Table of contents </w:t>
      </w:r>
    </w:p>
    <w:p w14:paraId="161C8F72" w14:textId="39EBFDB8" w:rsidR="00FF31C9" w:rsidRDefault="00011221">
      <w:pPr>
        <w:pStyle w:val="TOC1"/>
        <w:tabs>
          <w:tab w:val="left" w:pos="720"/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r w:rsidRPr="00AB5EFE">
        <w:rPr>
          <w:rFonts w:ascii="Century Gothic" w:hAnsi="Century Gothic"/>
        </w:rPr>
        <w:fldChar w:fldCharType="begin"/>
      </w:r>
      <w:r w:rsidRPr="00AB5EFE">
        <w:rPr>
          <w:rFonts w:ascii="Century Gothic" w:hAnsi="Century Gothic"/>
        </w:rPr>
        <w:instrText xml:space="preserve"> TOC \o "1-3" \h \z \u </w:instrText>
      </w:r>
      <w:r w:rsidRPr="00AB5EFE">
        <w:rPr>
          <w:rFonts w:ascii="Century Gothic" w:hAnsi="Century Gothic"/>
        </w:rPr>
        <w:fldChar w:fldCharType="separate"/>
      </w:r>
      <w:hyperlink w:anchor="_Toc165192393" w:history="1">
        <w:r w:rsidR="00FF31C9" w:rsidRPr="00E77783">
          <w:rPr>
            <w:rStyle w:val="Hyperlink"/>
            <w:rFonts w:ascii="Century Gothic" w:eastAsia="MS Gothic" w:hAnsi="Century Gothic"/>
            <w:noProof/>
          </w:rPr>
          <w:t>1.</w:t>
        </w:r>
        <w:r w:rsidR="00FF31C9">
          <w:rPr>
            <w:rFonts w:asciiTheme="minorHAnsi" w:hAnsiTheme="minorHAnsi"/>
            <w:noProof/>
            <w:color w:val="auto"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="00FF31C9" w:rsidRPr="00E77783">
          <w:rPr>
            <w:rStyle w:val="Hyperlink"/>
            <w:rFonts w:ascii="Century Gothic" w:eastAsia="MS Gothic" w:hAnsi="Century Gothic"/>
            <w:noProof/>
          </w:rPr>
          <w:t>Introduction</w:t>
        </w:r>
        <w:r w:rsidR="00FF31C9">
          <w:rPr>
            <w:noProof/>
            <w:webHidden/>
          </w:rPr>
          <w:tab/>
        </w:r>
        <w:r w:rsidR="00FF31C9">
          <w:rPr>
            <w:noProof/>
            <w:webHidden/>
          </w:rPr>
          <w:fldChar w:fldCharType="begin"/>
        </w:r>
        <w:r w:rsidR="00FF31C9">
          <w:rPr>
            <w:noProof/>
            <w:webHidden/>
          </w:rPr>
          <w:instrText xml:space="preserve"> PAGEREF _Toc165192393 \h </w:instrText>
        </w:r>
        <w:r w:rsidR="00FF31C9">
          <w:rPr>
            <w:noProof/>
            <w:webHidden/>
          </w:rPr>
        </w:r>
        <w:r w:rsidR="00FF31C9">
          <w:rPr>
            <w:noProof/>
            <w:webHidden/>
          </w:rPr>
          <w:fldChar w:fldCharType="separate"/>
        </w:r>
        <w:r w:rsidR="00FF31C9">
          <w:rPr>
            <w:noProof/>
            <w:webHidden/>
          </w:rPr>
          <w:t>4</w:t>
        </w:r>
        <w:r w:rsidR="00FF31C9">
          <w:rPr>
            <w:noProof/>
            <w:webHidden/>
          </w:rPr>
          <w:fldChar w:fldCharType="end"/>
        </w:r>
      </w:hyperlink>
    </w:p>
    <w:p w14:paraId="60B7D4EA" w14:textId="5F3DF3A7" w:rsidR="00FF31C9" w:rsidRDefault="00FF31C9">
      <w:pPr>
        <w:pStyle w:val="TOC1"/>
        <w:tabs>
          <w:tab w:val="left" w:pos="720"/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165192394" w:history="1">
        <w:r w:rsidRPr="00E77783">
          <w:rPr>
            <w:rStyle w:val="Hyperlink"/>
            <w:rFonts w:ascii="Century Gothic" w:eastAsia="MS Gothic" w:hAnsi="Century Gothic"/>
            <w:noProof/>
          </w:rPr>
          <w:t>2.</w:t>
        </w:r>
        <w:r>
          <w:rPr>
            <w:rFonts w:asciiTheme="minorHAnsi" w:hAnsiTheme="minorHAnsi"/>
            <w:noProof/>
            <w:color w:val="auto"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E77783">
          <w:rPr>
            <w:rStyle w:val="Hyperlink"/>
            <w:rFonts w:ascii="Century Gothic" w:eastAsia="MS Gothic" w:hAnsi="Century Gothic"/>
            <w:noProof/>
          </w:rPr>
          <w:t>Data objects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_Toc165192394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70004F" w14:textId="0E037BAA" w:rsidR="00FF31C9" w:rsidRDefault="00FF31C9">
      <w:pPr>
        <w:pStyle w:val="TOC1"/>
        <w:tabs>
          <w:tab w:val="left" w:pos="720"/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165192395" w:history="1">
        <w:r w:rsidRPr="00E77783">
          <w:rPr>
            <w:rStyle w:val="Hyperlink"/>
            <w:rFonts w:ascii="Century Gothic" w:eastAsia="MS Gothic" w:hAnsi="Century Gothic"/>
            <w:noProof/>
          </w:rPr>
          <w:t>3.</w:t>
        </w:r>
        <w:r>
          <w:rPr>
            <w:rFonts w:asciiTheme="minorHAnsi" w:hAnsiTheme="minorHAnsi"/>
            <w:noProof/>
            <w:color w:val="auto"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E77783">
          <w:rPr>
            <w:rStyle w:val="Hyperlink"/>
            <w:rFonts w:ascii="Century Gothic" w:eastAsia="MS Gothic" w:hAnsi="Century Gothic"/>
            <w:noProof/>
          </w:rPr>
          <w:t>Prerequisites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_Toc165192395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C88E5E" w14:textId="2E901D8A" w:rsidR="00FF31C9" w:rsidRDefault="00FF31C9">
      <w:pPr>
        <w:pStyle w:val="TOC1"/>
        <w:tabs>
          <w:tab w:val="left" w:pos="720"/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165192396" w:history="1">
        <w:r w:rsidRPr="00E77783">
          <w:rPr>
            <w:rStyle w:val="Hyperlink"/>
            <w:rFonts w:ascii="Century Gothic" w:eastAsia="MS Gothic" w:hAnsi="Century Gothic"/>
            <w:noProof/>
          </w:rPr>
          <w:t>4.</w:t>
        </w:r>
        <w:r>
          <w:rPr>
            <w:rFonts w:asciiTheme="minorHAnsi" w:hAnsiTheme="minorHAnsi"/>
            <w:noProof/>
            <w:color w:val="auto"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E77783">
          <w:rPr>
            <w:rStyle w:val="Hyperlink"/>
            <w:rFonts w:ascii="Century Gothic" w:eastAsia="MS Gothic" w:hAnsi="Century Gothic"/>
            <w:noProof/>
          </w:rPr>
          <w:t>JSON Message 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_Toc165192396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0AAAC8" w14:textId="7FADC80D" w:rsidR="00FF31C9" w:rsidRDefault="00FF31C9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165192397" w:history="1">
        <w:r w:rsidRPr="00E77783">
          <w:rPr>
            <w:rStyle w:val="Hyperlink"/>
            <w:rFonts w:eastAsiaTheme="majorEastAsia" w:cstheme="majorBidi"/>
            <w:noProof/>
          </w:rPr>
          <w:t>4.1  Convert Sales Documents (SAP InBound)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_Toc165192397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202680" w14:textId="77466D3B" w:rsidR="004E2ADD" w:rsidRDefault="00011221" w:rsidP="004E2ADD">
      <w:pPr>
        <w:rPr>
          <w:rFonts w:ascii="Century Gothic" w:hAnsi="Century Gothic"/>
          <w:sz w:val="20"/>
          <w:szCs w:val="20"/>
        </w:rPr>
      </w:pPr>
      <w:r w:rsidRPr="00AB5EFE">
        <w:rPr>
          <w:rFonts w:ascii="Century Gothic" w:hAnsi="Century Gothic"/>
          <w:sz w:val="20"/>
          <w:szCs w:val="20"/>
        </w:rPr>
        <w:fldChar w:fldCharType="end"/>
      </w:r>
    </w:p>
    <w:p w14:paraId="62C07433" w14:textId="25CA7DCF" w:rsidR="003B0E8A" w:rsidRDefault="003B0E8A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br w:type="page"/>
      </w:r>
    </w:p>
    <w:p w14:paraId="64C6417F" w14:textId="4C5F5B3F" w:rsidR="00721E9C" w:rsidRDefault="00DF1769" w:rsidP="00721E9C">
      <w:r>
        <w:rPr>
          <w:rFonts w:ascii="Century Gothic" w:hAnsi="Century Gothic"/>
          <w:sz w:val="20"/>
          <w:szCs w:val="20"/>
        </w:rPr>
        <w:lastRenderedPageBreak/>
        <w:t xml:space="preserve"> </w:t>
      </w:r>
    </w:p>
    <w:p w14:paraId="24CB8246" w14:textId="77777777" w:rsidR="00721E9C" w:rsidRDefault="00721E9C" w:rsidP="00721E9C"/>
    <w:p w14:paraId="2E5188CE" w14:textId="77777777" w:rsidR="00721E9C" w:rsidRPr="00721E9C" w:rsidRDefault="00721E9C" w:rsidP="00721E9C">
      <w:pPr>
        <w:rPr>
          <w:b/>
          <w:bCs/>
        </w:rPr>
      </w:pPr>
      <w:r w:rsidRPr="002D2DA8">
        <w:rPr>
          <w:b/>
          <w:bCs/>
        </w:rPr>
        <w:t>Document version control</w:t>
      </w:r>
    </w:p>
    <w:tbl>
      <w:tblPr>
        <w:tblW w:w="9000" w:type="dxa"/>
        <w:tblInd w:w="80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087"/>
        <w:gridCol w:w="1928"/>
        <w:gridCol w:w="4115"/>
        <w:gridCol w:w="1870"/>
      </w:tblGrid>
      <w:tr w:rsidR="00721E9C" w14:paraId="72537566" w14:textId="77777777" w:rsidTr="008524E0">
        <w:trPr>
          <w:cantSplit/>
          <w:trHeight w:val="292"/>
        </w:trPr>
        <w:tc>
          <w:tcPr>
            <w:tcW w:w="10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pct10" w:color="auto" w:fill="FFFFFF"/>
            <w:hideMark/>
          </w:tcPr>
          <w:p w14:paraId="08FA045B" w14:textId="77777777" w:rsidR="00721E9C" w:rsidRDefault="00721E9C" w:rsidP="008524E0">
            <w:pPr>
              <w:jc w:val="center"/>
              <w:rPr>
                <w:b/>
                <w:sz w:val="18"/>
                <w:szCs w:val="18"/>
                <w:lang w:val="en-GB"/>
              </w:rPr>
            </w:pPr>
            <w:r>
              <w:rPr>
                <w:b/>
                <w:sz w:val="18"/>
                <w:szCs w:val="18"/>
                <w:lang w:val="en-GB"/>
              </w:rPr>
              <w:t>Version</w:t>
            </w:r>
          </w:p>
        </w:tc>
        <w:tc>
          <w:tcPr>
            <w:tcW w:w="19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pct10" w:color="auto" w:fill="FFFFFF"/>
            <w:hideMark/>
          </w:tcPr>
          <w:p w14:paraId="7A85CF67" w14:textId="77777777" w:rsidR="00721E9C" w:rsidRDefault="00721E9C" w:rsidP="008524E0">
            <w:pPr>
              <w:jc w:val="center"/>
              <w:rPr>
                <w:b/>
                <w:sz w:val="18"/>
                <w:szCs w:val="18"/>
                <w:lang w:val="en-GB"/>
              </w:rPr>
            </w:pPr>
            <w:r>
              <w:rPr>
                <w:b/>
                <w:sz w:val="18"/>
                <w:szCs w:val="18"/>
                <w:lang w:val="en-GB"/>
              </w:rPr>
              <w:t>Date</w:t>
            </w:r>
          </w:p>
        </w:tc>
        <w:tc>
          <w:tcPr>
            <w:tcW w:w="41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pct10" w:color="auto" w:fill="FFFFFF"/>
            <w:hideMark/>
          </w:tcPr>
          <w:p w14:paraId="7A729308" w14:textId="77777777" w:rsidR="00721E9C" w:rsidRDefault="00721E9C" w:rsidP="008524E0">
            <w:pPr>
              <w:jc w:val="center"/>
              <w:rPr>
                <w:b/>
                <w:sz w:val="18"/>
                <w:szCs w:val="18"/>
                <w:lang w:val="en-GB"/>
              </w:rPr>
            </w:pPr>
            <w:r>
              <w:rPr>
                <w:b/>
                <w:sz w:val="18"/>
                <w:szCs w:val="18"/>
                <w:lang w:val="en-GB"/>
              </w:rPr>
              <w:t>Comments</w:t>
            </w:r>
          </w:p>
        </w:tc>
        <w:tc>
          <w:tcPr>
            <w:tcW w:w="18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pct10" w:color="auto" w:fill="FFFFFF"/>
            <w:hideMark/>
          </w:tcPr>
          <w:p w14:paraId="187F9A69" w14:textId="77777777" w:rsidR="00721E9C" w:rsidRDefault="00721E9C" w:rsidP="008524E0">
            <w:pPr>
              <w:jc w:val="center"/>
              <w:rPr>
                <w:b/>
                <w:sz w:val="18"/>
                <w:szCs w:val="18"/>
                <w:lang w:val="en-GB"/>
              </w:rPr>
            </w:pPr>
            <w:r>
              <w:rPr>
                <w:b/>
                <w:sz w:val="18"/>
                <w:szCs w:val="18"/>
                <w:lang w:val="en-GB"/>
              </w:rPr>
              <w:t>Author</w:t>
            </w:r>
          </w:p>
        </w:tc>
      </w:tr>
      <w:tr w:rsidR="00721E9C" w14:paraId="595DB8E9" w14:textId="77777777" w:rsidTr="003A392A">
        <w:trPr>
          <w:cantSplit/>
          <w:trHeight w:val="491"/>
        </w:trPr>
        <w:tc>
          <w:tcPr>
            <w:tcW w:w="10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6CBC04C" w14:textId="4385797E" w:rsidR="00721E9C" w:rsidRPr="00EB29E6" w:rsidRDefault="00721E9C" w:rsidP="00EB29E6">
            <w:pPr>
              <w:spacing w:line="240" w:lineRule="auto"/>
              <w:jc w:val="both"/>
              <w:rPr>
                <w:rFonts w:hAnsiTheme="minorHAnsi" w:cstheme="minorHAnsi"/>
                <w:sz w:val="20"/>
                <w:szCs w:val="20"/>
                <w:lang w:val="en-GB"/>
              </w:rPr>
            </w:pPr>
            <w:r w:rsidRPr="00EB29E6">
              <w:rPr>
                <w:rFonts w:hAnsiTheme="minorHAnsi" w:cstheme="minorHAnsi"/>
                <w:sz w:val="20"/>
                <w:szCs w:val="20"/>
                <w:lang w:val="en-GB"/>
              </w:rPr>
              <w:t>1.0</w:t>
            </w:r>
            <w:r w:rsidR="00EB29E6" w:rsidRPr="00EB29E6">
              <w:rPr>
                <w:rFonts w:hAnsiTheme="minorHAnsi" w:cstheme="minorHAnsi"/>
                <w:sz w:val="20"/>
                <w:szCs w:val="20"/>
                <w:lang w:val="en-GB"/>
              </w:rPr>
              <w:t>.0</w:t>
            </w:r>
          </w:p>
        </w:tc>
        <w:tc>
          <w:tcPr>
            <w:tcW w:w="19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19CC8FF" w14:textId="08809790" w:rsidR="00721E9C" w:rsidRPr="00EB29E6" w:rsidRDefault="00130C65" w:rsidP="00EB29E6">
            <w:pPr>
              <w:spacing w:line="240" w:lineRule="auto"/>
              <w:jc w:val="both"/>
              <w:rPr>
                <w:rFonts w:hAnsiTheme="minorHAnsi" w:cstheme="minorHAnsi"/>
                <w:sz w:val="20"/>
                <w:szCs w:val="20"/>
                <w:lang w:val="en-GB"/>
              </w:rPr>
            </w:pPr>
            <w:r>
              <w:rPr>
                <w:rFonts w:hAnsiTheme="minorHAnsi" w:cstheme="minorHAnsi"/>
                <w:sz w:val="20"/>
                <w:szCs w:val="20"/>
                <w:lang w:val="en-GB"/>
              </w:rPr>
              <w:t>28-APRIL-2024</w:t>
            </w:r>
          </w:p>
        </w:tc>
        <w:tc>
          <w:tcPr>
            <w:tcW w:w="41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6D7D0FB" w14:textId="77777777" w:rsidR="00721E9C" w:rsidRPr="00EB29E6" w:rsidRDefault="00721E9C" w:rsidP="00EB29E6">
            <w:pPr>
              <w:pStyle w:val="body"/>
              <w:spacing w:before="60" w:after="60"/>
              <w:rPr>
                <w:rFonts w:asciiTheme="minorHAnsi" w:hAnsiTheme="minorHAnsi" w:cstheme="minorHAnsi"/>
              </w:rPr>
            </w:pPr>
            <w:r w:rsidRPr="00EB29E6">
              <w:rPr>
                <w:rFonts w:asciiTheme="minorHAnsi" w:hAnsiTheme="minorHAnsi" w:cstheme="minorHAnsi"/>
              </w:rPr>
              <w:t>Initial Release</w:t>
            </w:r>
          </w:p>
        </w:tc>
        <w:tc>
          <w:tcPr>
            <w:tcW w:w="18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078E7B4" w14:textId="6C9FE4AF" w:rsidR="00721E9C" w:rsidRPr="00EB29E6" w:rsidRDefault="00B929B1" w:rsidP="00EB29E6">
            <w:pPr>
              <w:pStyle w:val="body"/>
              <w:spacing w:before="60" w:after="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 w:rsidR="00DF1769">
              <w:rPr>
                <w:rFonts w:asciiTheme="minorHAnsi" w:hAnsiTheme="minorHAnsi" w:cstheme="minorHAnsi"/>
              </w:rPr>
              <w:t>Senthil Kumar</w:t>
            </w:r>
          </w:p>
        </w:tc>
      </w:tr>
      <w:tr w:rsidR="00721E9C" w14:paraId="23C6690F" w14:textId="77777777" w:rsidTr="003A392A">
        <w:trPr>
          <w:cantSplit/>
        </w:trPr>
        <w:tc>
          <w:tcPr>
            <w:tcW w:w="10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8F42830" w14:textId="5406E92E" w:rsidR="00721E9C" w:rsidRPr="00EB29E6" w:rsidRDefault="00764BDF" w:rsidP="00EB29E6">
            <w:pPr>
              <w:jc w:val="both"/>
              <w:rPr>
                <w:rFonts w:hAnsiTheme="minorHAnsi" w:cstheme="minorHAnsi"/>
                <w:sz w:val="20"/>
                <w:szCs w:val="20"/>
                <w:lang w:val="en-GB"/>
              </w:rPr>
            </w:pPr>
            <w:r w:rsidRPr="00EB29E6">
              <w:rPr>
                <w:rFonts w:hAnsiTheme="minorHAnsi" w:cstheme="minorHAnsi"/>
                <w:sz w:val="20"/>
                <w:szCs w:val="20"/>
                <w:lang w:val="en-GB"/>
              </w:rPr>
              <w:t xml:space="preserve"> </w:t>
            </w:r>
            <w:r w:rsidR="00373197">
              <w:rPr>
                <w:rFonts w:hAnsiTheme="minorHAnsi" w:cstheme="minorHAnsi"/>
                <w:sz w:val="20"/>
                <w:szCs w:val="20"/>
                <w:lang w:val="en-GB"/>
              </w:rPr>
              <w:t>1.0.1</w:t>
            </w:r>
          </w:p>
        </w:tc>
        <w:tc>
          <w:tcPr>
            <w:tcW w:w="19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B69527" w14:textId="4841593B" w:rsidR="00721E9C" w:rsidRPr="00EB29E6" w:rsidRDefault="00373197" w:rsidP="00EB29E6">
            <w:pPr>
              <w:jc w:val="both"/>
              <w:rPr>
                <w:rFonts w:hAnsiTheme="minorHAnsi" w:cstheme="minorHAnsi"/>
                <w:sz w:val="20"/>
                <w:szCs w:val="20"/>
                <w:lang w:val="en-GB"/>
              </w:rPr>
            </w:pPr>
            <w:r>
              <w:rPr>
                <w:rFonts w:hAnsiTheme="minorHAnsi" w:cstheme="minorHAnsi"/>
                <w:sz w:val="20"/>
                <w:szCs w:val="20"/>
                <w:lang w:val="en-GB"/>
              </w:rPr>
              <w:t>28-NOVEMBER-2025</w:t>
            </w:r>
          </w:p>
        </w:tc>
        <w:tc>
          <w:tcPr>
            <w:tcW w:w="41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C84B93C" w14:textId="5A77F3A4" w:rsidR="00721E9C" w:rsidRPr="00EB29E6" w:rsidRDefault="00373197" w:rsidP="00EB29E6">
            <w:pPr>
              <w:pStyle w:val="body"/>
              <w:spacing w:before="60" w:after="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Included Return Request Document Creation</w:t>
            </w:r>
          </w:p>
        </w:tc>
        <w:tc>
          <w:tcPr>
            <w:tcW w:w="18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C2F1E2" w14:textId="165F7CE3" w:rsidR="00721E9C" w:rsidRPr="00EB29E6" w:rsidRDefault="00373197" w:rsidP="00EB29E6">
            <w:pPr>
              <w:pStyle w:val="body"/>
              <w:spacing w:before="60" w:after="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Senthil Kumar</w:t>
            </w:r>
          </w:p>
        </w:tc>
      </w:tr>
    </w:tbl>
    <w:p w14:paraId="0DB924F7" w14:textId="77777777" w:rsidR="00721E9C" w:rsidRDefault="00721E9C" w:rsidP="00721E9C"/>
    <w:p w14:paraId="12CBDA45" w14:textId="77777777" w:rsidR="00721E9C" w:rsidRDefault="00721E9C" w:rsidP="00721E9C"/>
    <w:p w14:paraId="318147EF" w14:textId="77777777" w:rsidR="001D7760" w:rsidRDefault="001D7760">
      <w:pPr>
        <w:rPr>
          <w:rFonts w:ascii="Century Gothic" w:hAnsi="Century Gothic"/>
          <w:sz w:val="20"/>
          <w:szCs w:val="20"/>
        </w:rPr>
      </w:pPr>
    </w:p>
    <w:p w14:paraId="47B15E83" w14:textId="77777777" w:rsidR="00764BDF" w:rsidRDefault="00764BDF">
      <w:pPr>
        <w:rPr>
          <w:rFonts w:eastAsia="MS Gothic"/>
          <w:lang w:eastAsia="ja-JP"/>
        </w:rPr>
      </w:pPr>
      <w:bookmarkStart w:id="3" w:name="_Hlk525238990"/>
      <w:r>
        <w:rPr>
          <w:rFonts w:eastAsia="MS Gothic"/>
          <w:lang w:eastAsia="ja-JP"/>
        </w:rPr>
        <w:br w:type="page"/>
      </w:r>
    </w:p>
    <w:p w14:paraId="7A839463" w14:textId="77777777" w:rsidR="006A26A7" w:rsidRDefault="006A26A7" w:rsidP="002E7DC8">
      <w:pPr>
        <w:rPr>
          <w:rFonts w:eastAsia="MS Gothic"/>
          <w:lang w:eastAsia="ja-JP"/>
        </w:rPr>
      </w:pPr>
    </w:p>
    <w:p w14:paraId="24E0A123" w14:textId="77777777" w:rsidR="009138C3" w:rsidRPr="00A40F95" w:rsidRDefault="00957F01" w:rsidP="00A40F95">
      <w:pPr>
        <w:pStyle w:val="ListParagraph"/>
        <w:keepNext/>
        <w:keepLines/>
        <w:numPr>
          <w:ilvl w:val="0"/>
          <w:numId w:val="17"/>
        </w:numPr>
        <w:pBdr>
          <w:bottom w:val="single" w:sz="8" w:space="0" w:color="FCDBDB"/>
        </w:pBdr>
        <w:spacing w:before="320" w:after="200" w:line="240" w:lineRule="auto"/>
        <w:outlineLvl w:val="0"/>
        <w:rPr>
          <w:rFonts w:ascii="Century Gothic" w:eastAsia="MS Gothic" w:hAnsi="Century Gothic"/>
          <w:color w:val="0070C0"/>
          <w:sz w:val="32"/>
          <w:szCs w:val="32"/>
          <w:lang w:eastAsia="ja-JP"/>
        </w:rPr>
      </w:pPr>
      <w:bookmarkStart w:id="4" w:name="_Toc165192393"/>
      <w:r w:rsidRPr="00A40F95">
        <w:rPr>
          <w:rFonts w:ascii="Century Gothic" w:eastAsia="MS Gothic" w:hAnsi="Century Gothic"/>
          <w:color w:val="0070C0"/>
          <w:sz w:val="32"/>
          <w:szCs w:val="32"/>
          <w:lang w:eastAsia="ja-JP"/>
        </w:rPr>
        <w:t>Introduction</w:t>
      </w:r>
      <w:bookmarkEnd w:id="3"/>
      <w:bookmarkEnd w:id="4"/>
      <w:r w:rsidR="00FF4F2D" w:rsidRPr="00A40F95">
        <w:rPr>
          <w:rFonts w:ascii="Century Gothic" w:eastAsia="MS Gothic" w:hAnsi="Century Gothic"/>
          <w:color w:val="0070C0"/>
          <w:sz w:val="32"/>
          <w:szCs w:val="32"/>
          <w:lang w:eastAsia="ja-JP"/>
        </w:rPr>
        <w:t xml:space="preserve"> </w:t>
      </w:r>
    </w:p>
    <w:p w14:paraId="5696309C" w14:textId="79DDB130" w:rsidR="003B0E8A" w:rsidRDefault="00DF1769" w:rsidP="00F92635">
      <w:pPr>
        <w:spacing w:after="0" w:line="360" w:lineRule="auto"/>
        <w:rPr>
          <w:rFonts w:ascii="Century Gothic" w:hAnsi="Century Gothic" w:cs="Calibri"/>
          <w:sz w:val="20"/>
          <w:szCs w:val="20"/>
        </w:rPr>
      </w:pPr>
      <w:r>
        <w:rPr>
          <w:rFonts w:ascii="Century Gothic" w:hAnsi="Century Gothic" w:cs="Calibri"/>
          <w:sz w:val="20"/>
          <w:szCs w:val="20"/>
        </w:rPr>
        <w:t xml:space="preserve">NEGT </w:t>
      </w:r>
      <w:r w:rsidR="00B24F6A">
        <w:rPr>
          <w:rFonts w:ascii="Century Gothic" w:hAnsi="Century Gothic" w:cs="Calibri"/>
          <w:sz w:val="20"/>
          <w:szCs w:val="20"/>
        </w:rPr>
        <w:t xml:space="preserve">wishes to establish a real time integration between </w:t>
      </w:r>
      <w:r>
        <w:rPr>
          <w:rFonts w:ascii="Century Gothic" w:hAnsi="Century Gothic" w:cs="Calibri"/>
          <w:sz w:val="20"/>
          <w:szCs w:val="20"/>
        </w:rPr>
        <w:t>Web application</w:t>
      </w:r>
      <w:r w:rsidR="00B24F6A">
        <w:rPr>
          <w:rFonts w:ascii="Century Gothic" w:hAnsi="Century Gothic" w:cs="Calibri"/>
          <w:sz w:val="20"/>
          <w:szCs w:val="20"/>
        </w:rPr>
        <w:t xml:space="preserve"> and SAP Business One</w:t>
      </w:r>
      <w:r w:rsidR="003B0E8A">
        <w:rPr>
          <w:rFonts w:ascii="Century Gothic" w:hAnsi="Century Gothic" w:cs="Calibri"/>
          <w:sz w:val="20"/>
          <w:szCs w:val="20"/>
        </w:rPr>
        <w:t xml:space="preserve"> </w:t>
      </w:r>
      <w:proofErr w:type="gramStart"/>
      <w:r w:rsidR="003B0E8A">
        <w:rPr>
          <w:rFonts w:ascii="Century Gothic" w:hAnsi="Century Gothic" w:cs="Calibri"/>
          <w:sz w:val="20"/>
          <w:szCs w:val="20"/>
        </w:rPr>
        <w:t>in order to</w:t>
      </w:r>
      <w:proofErr w:type="gramEnd"/>
      <w:r w:rsidR="003B0E8A">
        <w:rPr>
          <w:rFonts w:ascii="Century Gothic" w:hAnsi="Century Gothic" w:cs="Calibri"/>
          <w:sz w:val="20"/>
          <w:szCs w:val="20"/>
        </w:rPr>
        <w:t xml:space="preserve"> </w:t>
      </w:r>
      <w:r w:rsidR="006D3AF1">
        <w:rPr>
          <w:rFonts w:ascii="Century Gothic" w:hAnsi="Century Gothic" w:cs="Calibri"/>
          <w:sz w:val="20"/>
          <w:szCs w:val="20"/>
        </w:rPr>
        <w:t>post</w:t>
      </w:r>
      <w:r w:rsidR="003B0E8A">
        <w:rPr>
          <w:rFonts w:ascii="Century Gothic" w:hAnsi="Century Gothic" w:cs="Calibri"/>
          <w:sz w:val="20"/>
          <w:szCs w:val="20"/>
        </w:rPr>
        <w:t xml:space="preserve"> </w:t>
      </w:r>
      <w:r>
        <w:rPr>
          <w:rFonts w:ascii="Century Gothic" w:hAnsi="Century Gothic" w:cs="Calibri"/>
          <w:sz w:val="20"/>
          <w:szCs w:val="20"/>
        </w:rPr>
        <w:t xml:space="preserve">Outgoing </w:t>
      </w:r>
      <w:proofErr w:type="spellStart"/>
      <w:r>
        <w:rPr>
          <w:rFonts w:ascii="Century Gothic" w:hAnsi="Century Gothic" w:cs="Calibri"/>
          <w:sz w:val="20"/>
          <w:szCs w:val="20"/>
        </w:rPr>
        <w:t>Payment</w:t>
      </w:r>
      <w:r w:rsidR="003B0E8A">
        <w:rPr>
          <w:rFonts w:ascii="Century Gothic" w:hAnsi="Century Gothic" w:cs="Calibri"/>
          <w:sz w:val="20"/>
          <w:szCs w:val="20"/>
        </w:rPr>
        <w:t>documents</w:t>
      </w:r>
      <w:proofErr w:type="spellEnd"/>
      <w:r w:rsidR="003B0E8A">
        <w:rPr>
          <w:rFonts w:ascii="Century Gothic" w:hAnsi="Century Gothic" w:cs="Calibri"/>
          <w:sz w:val="20"/>
          <w:szCs w:val="20"/>
        </w:rPr>
        <w:t xml:space="preserve"> in SAP business One </w:t>
      </w:r>
      <w:r>
        <w:rPr>
          <w:rFonts w:ascii="Century Gothic" w:hAnsi="Century Gothic" w:cs="Calibri"/>
          <w:sz w:val="20"/>
          <w:szCs w:val="20"/>
        </w:rPr>
        <w:t xml:space="preserve"> </w:t>
      </w:r>
    </w:p>
    <w:p w14:paraId="4F2BF94C" w14:textId="464197EA" w:rsidR="00F92635" w:rsidRPr="00EB48E5" w:rsidRDefault="003B0E8A" w:rsidP="00EB48E5">
      <w:pPr>
        <w:spacing w:before="120" w:after="120" w:line="360" w:lineRule="auto"/>
        <w:rPr>
          <w:rFonts w:ascii="Century Gothic" w:hAnsi="Century Gothic" w:cs="Calibri"/>
          <w:sz w:val="20"/>
          <w:szCs w:val="20"/>
        </w:rPr>
      </w:pPr>
      <w:r>
        <w:rPr>
          <w:rFonts w:ascii="Century Gothic" w:hAnsi="Century Gothic" w:cs="Calibri"/>
          <w:color w:val="000000"/>
          <w:sz w:val="20"/>
          <w:szCs w:val="20"/>
        </w:rPr>
        <w:t>This document</w:t>
      </w:r>
      <w:r w:rsidR="00FF5A2F">
        <w:rPr>
          <w:rFonts w:ascii="Century Gothic" w:hAnsi="Century Gothic" w:cs="Calibri"/>
          <w:color w:val="000000"/>
          <w:sz w:val="20"/>
          <w:szCs w:val="20"/>
        </w:rPr>
        <w:t xml:space="preserve"> </w:t>
      </w:r>
      <w:r w:rsidR="00B24F6A">
        <w:rPr>
          <w:rFonts w:ascii="Century Gothic" w:hAnsi="Century Gothic" w:cs="Calibri"/>
          <w:color w:val="000000"/>
          <w:sz w:val="20"/>
          <w:szCs w:val="20"/>
        </w:rPr>
        <w:t>describe</w:t>
      </w:r>
      <w:r>
        <w:rPr>
          <w:rFonts w:ascii="Century Gothic" w:hAnsi="Century Gothic" w:cs="Calibri"/>
          <w:color w:val="000000"/>
          <w:sz w:val="20"/>
          <w:szCs w:val="20"/>
        </w:rPr>
        <w:t>s</w:t>
      </w:r>
      <w:r w:rsidR="00B24F6A">
        <w:rPr>
          <w:rFonts w:ascii="Century Gothic" w:hAnsi="Century Gothic" w:cs="Calibri"/>
          <w:color w:val="000000"/>
          <w:sz w:val="20"/>
          <w:szCs w:val="20"/>
        </w:rPr>
        <w:t xml:space="preserve"> the specification of web services and the message format of the data to be exchanged.</w:t>
      </w:r>
    </w:p>
    <w:p w14:paraId="6507B61E" w14:textId="6F9155D2" w:rsidR="0075617D" w:rsidRPr="00A40F95" w:rsidRDefault="00410AA2" w:rsidP="00A40F95">
      <w:pPr>
        <w:pStyle w:val="ListParagraph"/>
        <w:keepNext/>
        <w:keepLines/>
        <w:numPr>
          <w:ilvl w:val="0"/>
          <w:numId w:val="17"/>
        </w:numPr>
        <w:pBdr>
          <w:bottom w:val="single" w:sz="8" w:space="0" w:color="FCDBDB"/>
        </w:pBdr>
        <w:spacing w:before="320" w:after="200" w:line="240" w:lineRule="auto"/>
        <w:outlineLvl w:val="0"/>
        <w:rPr>
          <w:rFonts w:ascii="Century Gothic" w:eastAsia="MS Gothic" w:hAnsi="Century Gothic"/>
          <w:color w:val="0070C0"/>
          <w:sz w:val="32"/>
          <w:szCs w:val="32"/>
          <w:lang w:eastAsia="ja-JP"/>
        </w:rPr>
      </w:pPr>
      <w:bookmarkStart w:id="5" w:name="_Toc165192394"/>
      <w:r>
        <w:rPr>
          <w:rFonts w:ascii="Century Gothic" w:eastAsia="MS Gothic" w:hAnsi="Century Gothic"/>
          <w:color w:val="0070C0"/>
          <w:sz w:val="32"/>
          <w:szCs w:val="32"/>
          <w:lang w:eastAsia="ja-JP"/>
        </w:rPr>
        <w:t xml:space="preserve">Data </w:t>
      </w:r>
      <w:r w:rsidR="00D632F4">
        <w:rPr>
          <w:rFonts w:ascii="Century Gothic" w:eastAsia="MS Gothic" w:hAnsi="Century Gothic"/>
          <w:color w:val="0070C0"/>
          <w:sz w:val="32"/>
          <w:szCs w:val="32"/>
          <w:lang w:eastAsia="ja-JP"/>
        </w:rPr>
        <w:t>objects</w:t>
      </w:r>
      <w:bookmarkEnd w:id="5"/>
      <w:r w:rsidR="00D632F4">
        <w:rPr>
          <w:rFonts w:ascii="Century Gothic" w:eastAsia="MS Gothic" w:hAnsi="Century Gothic"/>
          <w:color w:val="0070C0"/>
          <w:sz w:val="32"/>
          <w:szCs w:val="32"/>
          <w:lang w:eastAsia="ja-JP"/>
        </w:rPr>
        <w:t xml:space="preserve"> </w:t>
      </w:r>
    </w:p>
    <w:p w14:paraId="73E2911C" w14:textId="3E81FF30" w:rsidR="004F6EDB" w:rsidRPr="00D632F4" w:rsidRDefault="00B24F6A" w:rsidP="00D632F4">
      <w:pPr>
        <w:spacing w:after="120" w:line="360" w:lineRule="auto"/>
        <w:rPr>
          <w:rFonts w:ascii="Century Gothic" w:hAnsi="Century Gothic"/>
          <w:sz w:val="20"/>
          <w:szCs w:val="20"/>
        </w:rPr>
      </w:pPr>
      <w:bookmarkStart w:id="6" w:name="_Toc525235310"/>
      <w:r>
        <w:rPr>
          <w:rFonts w:ascii="Century Gothic" w:hAnsi="Century Gothic"/>
          <w:sz w:val="20"/>
          <w:szCs w:val="20"/>
        </w:rPr>
        <w:t xml:space="preserve">The data </w:t>
      </w:r>
      <w:r w:rsidR="00D632F4">
        <w:rPr>
          <w:rFonts w:ascii="Century Gothic" w:hAnsi="Century Gothic"/>
          <w:sz w:val="20"/>
          <w:szCs w:val="20"/>
        </w:rPr>
        <w:t xml:space="preserve">objects </w:t>
      </w:r>
      <w:r>
        <w:rPr>
          <w:rFonts w:ascii="Century Gothic" w:hAnsi="Century Gothic"/>
          <w:sz w:val="20"/>
          <w:szCs w:val="20"/>
        </w:rPr>
        <w:t xml:space="preserve">to be exchanged </w:t>
      </w:r>
      <w:r w:rsidR="00D632F4">
        <w:rPr>
          <w:rFonts w:ascii="Century Gothic" w:hAnsi="Century Gothic"/>
          <w:sz w:val="20"/>
          <w:szCs w:val="20"/>
        </w:rPr>
        <w:t xml:space="preserve">between SAP Business One and </w:t>
      </w:r>
      <w:r w:rsidR="00DF1769">
        <w:rPr>
          <w:rFonts w:ascii="Century Gothic" w:hAnsi="Century Gothic" w:cs="Calibri"/>
          <w:sz w:val="20"/>
          <w:szCs w:val="20"/>
        </w:rPr>
        <w:t>Web application</w:t>
      </w:r>
      <w:r w:rsidR="00D632F4">
        <w:rPr>
          <w:rFonts w:ascii="Century Gothic" w:hAnsi="Century Gothic"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 xml:space="preserve">are listed in the table that follows. </w:t>
      </w:r>
      <w:r w:rsidR="004F6EDB">
        <w:rPr>
          <w:rFonts w:ascii="Century Gothic" w:hAnsi="Century Gothic"/>
          <w:sz w:val="20"/>
          <w:szCs w:val="20"/>
        </w:rPr>
        <w:t>The SAP terminology is used to describe the data objects</w:t>
      </w:r>
      <w:r>
        <w:rPr>
          <w:rFonts w:ascii="Century Gothic" w:hAnsi="Century Gothic"/>
          <w:sz w:val="20"/>
          <w:szCs w:val="20"/>
        </w:rPr>
        <w:t xml:space="preserve">. A further description of </w:t>
      </w:r>
      <w:r w:rsidR="00D632F4">
        <w:rPr>
          <w:rFonts w:ascii="Century Gothic" w:hAnsi="Century Gothic"/>
          <w:sz w:val="20"/>
          <w:szCs w:val="20"/>
        </w:rPr>
        <w:t xml:space="preserve">each message is provided in </w:t>
      </w:r>
      <w:r w:rsidR="00D632F4" w:rsidRPr="00D632F4">
        <w:rPr>
          <w:rFonts w:ascii="Century Gothic" w:hAnsi="Century Gothic"/>
          <w:i/>
          <w:iCs/>
          <w:color w:val="C45911" w:themeColor="accent2" w:themeShade="BF"/>
          <w:sz w:val="20"/>
          <w:szCs w:val="20"/>
        </w:rPr>
        <w:t xml:space="preserve">section </w:t>
      </w:r>
      <w:r w:rsidR="00670318">
        <w:rPr>
          <w:rFonts w:ascii="Century Gothic" w:hAnsi="Century Gothic"/>
          <w:i/>
          <w:iCs/>
          <w:color w:val="C45911" w:themeColor="accent2" w:themeShade="BF"/>
          <w:sz w:val="20"/>
          <w:szCs w:val="20"/>
        </w:rPr>
        <w:t>4</w:t>
      </w:r>
      <w:r w:rsidR="00D632F4" w:rsidRPr="00D632F4">
        <w:rPr>
          <w:rFonts w:ascii="Century Gothic" w:hAnsi="Century Gothic"/>
          <w:i/>
          <w:iCs/>
          <w:color w:val="C45911" w:themeColor="accent2" w:themeShade="BF"/>
          <w:sz w:val="20"/>
          <w:szCs w:val="20"/>
        </w:rPr>
        <w:t xml:space="preserve"> JSON Message Format.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40"/>
        <w:gridCol w:w="1398"/>
        <w:gridCol w:w="1559"/>
        <w:gridCol w:w="1843"/>
        <w:gridCol w:w="4111"/>
      </w:tblGrid>
      <w:tr w:rsidR="004F6EDB" w:rsidRPr="00F1768C" w14:paraId="6FF1E997" w14:textId="77777777" w:rsidTr="00670318">
        <w:trPr>
          <w:trHeight w:val="397"/>
        </w:trPr>
        <w:tc>
          <w:tcPr>
            <w:tcW w:w="440" w:type="dxa"/>
            <w:shd w:val="clear" w:color="auto" w:fill="F2F2F2" w:themeFill="background1" w:themeFillShade="F2"/>
            <w:vAlign w:val="center"/>
          </w:tcPr>
          <w:p w14:paraId="55E5D4CF" w14:textId="77777777" w:rsidR="004F6EDB" w:rsidRPr="00F1768C" w:rsidRDefault="004F6EDB" w:rsidP="00D632F4">
            <w:pPr>
              <w:spacing w:after="120"/>
              <w:rPr>
                <w:b/>
              </w:rPr>
            </w:pPr>
            <w:r w:rsidRPr="00F1768C">
              <w:rPr>
                <w:b/>
              </w:rPr>
              <w:t>#</w:t>
            </w:r>
          </w:p>
        </w:tc>
        <w:tc>
          <w:tcPr>
            <w:tcW w:w="1398" w:type="dxa"/>
            <w:shd w:val="clear" w:color="auto" w:fill="F2F2F2" w:themeFill="background1" w:themeFillShade="F2"/>
            <w:vAlign w:val="center"/>
          </w:tcPr>
          <w:p w14:paraId="6D21E9EE" w14:textId="77777777" w:rsidR="004F6EDB" w:rsidRPr="00F1768C" w:rsidRDefault="004F6EDB" w:rsidP="00D632F4">
            <w:pPr>
              <w:spacing w:after="120"/>
              <w:rPr>
                <w:b/>
              </w:rPr>
            </w:pPr>
            <w:r w:rsidRPr="00F1768C">
              <w:rPr>
                <w:b/>
              </w:rPr>
              <w:t>Type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49183C68" w14:textId="77777777" w:rsidR="004F6EDB" w:rsidRPr="00F1768C" w:rsidRDefault="004F6EDB" w:rsidP="00D632F4">
            <w:pPr>
              <w:spacing w:after="120"/>
              <w:rPr>
                <w:b/>
              </w:rPr>
            </w:pPr>
            <w:r w:rsidRPr="00F1768C">
              <w:rPr>
                <w:b/>
              </w:rPr>
              <w:t>Object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41D23FD1" w14:textId="77777777" w:rsidR="004F6EDB" w:rsidRPr="00F1768C" w:rsidRDefault="004F6EDB" w:rsidP="00D632F4">
            <w:pPr>
              <w:spacing w:after="120"/>
              <w:rPr>
                <w:b/>
              </w:rPr>
            </w:pPr>
            <w:r w:rsidRPr="00F1768C">
              <w:rPr>
                <w:b/>
              </w:rPr>
              <w:t>Direction</w:t>
            </w:r>
          </w:p>
        </w:tc>
        <w:tc>
          <w:tcPr>
            <w:tcW w:w="4111" w:type="dxa"/>
            <w:shd w:val="clear" w:color="auto" w:fill="F2F2F2" w:themeFill="background1" w:themeFillShade="F2"/>
            <w:vAlign w:val="center"/>
          </w:tcPr>
          <w:p w14:paraId="39E70D31" w14:textId="77777777" w:rsidR="004F6EDB" w:rsidRPr="00F1768C" w:rsidRDefault="004F6EDB" w:rsidP="00D632F4">
            <w:pPr>
              <w:spacing w:after="120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4F6EDB" w14:paraId="6BA8E78B" w14:textId="77777777" w:rsidTr="00670318">
        <w:trPr>
          <w:trHeight w:val="397"/>
        </w:trPr>
        <w:tc>
          <w:tcPr>
            <w:tcW w:w="440" w:type="dxa"/>
            <w:vAlign w:val="center"/>
          </w:tcPr>
          <w:p w14:paraId="19F2F7B9" w14:textId="204E1FAE" w:rsidR="004F6EDB" w:rsidRPr="00F1768C" w:rsidRDefault="00670318" w:rsidP="008524E0">
            <w:r>
              <w:t>1</w:t>
            </w:r>
          </w:p>
        </w:tc>
        <w:tc>
          <w:tcPr>
            <w:tcW w:w="1398" w:type="dxa"/>
            <w:vAlign w:val="center"/>
          </w:tcPr>
          <w:p w14:paraId="19162B22" w14:textId="77777777" w:rsidR="004F6EDB" w:rsidRPr="00F1768C" w:rsidRDefault="004F6EDB" w:rsidP="008524E0">
            <w:r>
              <w:t>Document</w:t>
            </w:r>
          </w:p>
        </w:tc>
        <w:tc>
          <w:tcPr>
            <w:tcW w:w="1559" w:type="dxa"/>
            <w:vAlign w:val="center"/>
          </w:tcPr>
          <w:p w14:paraId="0281704D" w14:textId="14A8C6E3" w:rsidR="004F6EDB" w:rsidRPr="00F1768C" w:rsidRDefault="00130C65" w:rsidP="008524E0">
            <w:r>
              <w:t>Sales Documents</w:t>
            </w:r>
          </w:p>
        </w:tc>
        <w:tc>
          <w:tcPr>
            <w:tcW w:w="1843" w:type="dxa"/>
            <w:vAlign w:val="center"/>
          </w:tcPr>
          <w:p w14:paraId="3ABDEF3F" w14:textId="3093A5C1" w:rsidR="004F6EDB" w:rsidRPr="00F1768C" w:rsidRDefault="00B929B1" w:rsidP="008524E0">
            <w:r>
              <w:t xml:space="preserve">SAP </w:t>
            </w:r>
            <w:r w:rsidR="00DF1769">
              <w:t xml:space="preserve">In </w:t>
            </w:r>
            <w:r>
              <w:t>Bound</w:t>
            </w:r>
          </w:p>
        </w:tc>
        <w:tc>
          <w:tcPr>
            <w:tcW w:w="4111" w:type="dxa"/>
            <w:vAlign w:val="center"/>
          </w:tcPr>
          <w:p w14:paraId="2390235A" w14:textId="6A6836AF" w:rsidR="004F6EDB" w:rsidRPr="00F1768C" w:rsidRDefault="00DF1769" w:rsidP="008524E0">
            <w:r>
              <w:t xml:space="preserve"> </w:t>
            </w:r>
          </w:p>
        </w:tc>
      </w:tr>
    </w:tbl>
    <w:p w14:paraId="6C9649B1" w14:textId="77777777" w:rsidR="004B432D" w:rsidRPr="00522FBE" w:rsidRDefault="004B432D" w:rsidP="00BB0C25">
      <w:pPr>
        <w:spacing w:line="360" w:lineRule="auto"/>
        <w:rPr>
          <w:rFonts w:ascii="Century Gothic" w:hAnsi="Century Gothic"/>
          <w:sz w:val="20"/>
          <w:szCs w:val="20"/>
        </w:rPr>
      </w:pPr>
    </w:p>
    <w:p w14:paraId="203D1FE2" w14:textId="77777777" w:rsidR="00BB0C25" w:rsidRPr="00A40F95" w:rsidRDefault="00BB0C25" w:rsidP="00BB0C25">
      <w:pPr>
        <w:pStyle w:val="ListParagraph"/>
        <w:keepNext/>
        <w:keepLines/>
        <w:numPr>
          <w:ilvl w:val="0"/>
          <w:numId w:val="17"/>
        </w:numPr>
        <w:pBdr>
          <w:bottom w:val="single" w:sz="8" w:space="0" w:color="FCDBDB"/>
        </w:pBdr>
        <w:spacing w:before="320" w:after="200" w:line="240" w:lineRule="auto"/>
        <w:outlineLvl w:val="0"/>
        <w:rPr>
          <w:rFonts w:ascii="Century Gothic" w:eastAsia="MS Gothic" w:hAnsi="Century Gothic"/>
          <w:color w:val="0070C0"/>
          <w:sz w:val="32"/>
          <w:szCs w:val="32"/>
        </w:rPr>
      </w:pPr>
      <w:bookmarkStart w:id="7" w:name="_Toc165192395"/>
      <w:r>
        <w:rPr>
          <w:rFonts w:ascii="Century Gothic" w:eastAsia="MS Gothic" w:hAnsi="Century Gothic"/>
          <w:color w:val="0070C0"/>
          <w:sz w:val="32"/>
          <w:szCs w:val="32"/>
        </w:rPr>
        <w:t>Prerequisites</w:t>
      </w:r>
      <w:bookmarkEnd w:id="7"/>
    </w:p>
    <w:p w14:paraId="7F6276B3" w14:textId="06904F0A" w:rsidR="002E64D9" w:rsidRPr="00223F17" w:rsidRDefault="00BB0C25" w:rsidP="00BB0C25">
      <w:pPr>
        <w:spacing w:after="120" w:line="360" w:lineRule="auto"/>
        <w:rPr>
          <w:rFonts w:ascii="Century Gothic" w:hAnsi="Century Gothic"/>
          <w:iCs/>
          <w:sz w:val="20"/>
          <w:szCs w:val="20"/>
        </w:rPr>
      </w:pPr>
      <w:bookmarkStart w:id="8" w:name="_Toc379541365"/>
      <w:bookmarkStart w:id="9" w:name="_Toc525235312"/>
      <w:r>
        <w:rPr>
          <w:rFonts w:ascii="Century Gothic" w:hAnsi="Century Gothic"/>
          <w:sz w:val="20"/>
          <w:szCs w:val="20"/>
        </w:rPr>
        <w:t>This section describes the hardware specifications and 3</w:t>
      </w:r>
      <w:r w:rsidRPr="00087CF6">
        <w:rPr>
          <w:rFonts w:ascii="Century Gothic" w:hAnsi="Century Gothic"/>
          <w:sz w:val="20"/>
          <w:szCs w:val="20"/>
          <w:vertAlign w:val="superscript"/>
        </w:rPr>
        <w:t>rd</w:t>
      </w:r>
      <w:r>
        <w:rPr>
          <w:rFonts w:ascii="Century Gothic" w:hAnsi="Century Gothic"/>
          <w:sz w:val="20"/>
          <w:szCs w:val="20"/>
        </w:rPr>
        <w:t xml:space="preserve"> party software pre-requisites to install and deploy </w:t>
      </w:r>
      <w:r w:rsidR="002E64D9" w:rsidRPr="002E64D9">
        <w:rPr>
          <w:rFonts w:ascii="Century Gothic" w:hAnsi="Century Gothic"/>
          <w:iCs/>
          <w:sz w:val="20"/>
          <w:szCs w:val="20"/>
        </w:rPr>
        <w:t>the interface.</w:t>
      </w:r>
    </w:p>
    <w:p w14:paraId="0B553582" w14:textId="77777777" w:rsidR="00BB0C25" w:rsidRDefault="00BB0C25" w:rsidP="00BB0C25">
      <w:pPr>
        <w:pStyle w:val="ListParagraph"/>
        <w:widowControl w:val="0"/>
        <w:numPr>
          <w:ilvl w:val="0"/>
          <w:numId w:val="19"/>
        </w:numPr>
        <w:suppressAutoHyphens/>
        <w:spacing w:after="120" w:line="360" w:lineRule="auto"/>
        <w:ind w:left="357" w:hanging="357"/>
        <w:jc w:val="both"/>
        <w:rPr>
          <w:rFonts w:ascii="Century Gothic" w:hAnsi="Century Gothic" w:cs="Arial"/>
          <w:sz w:val="20"/>
          <w:szCs w:val="20"/>
        </w:rPr>
      </w:pPr>
      <w:r w:rsidRPr="00087CF6">
        <w:rPr>
          <w:rFonts w:ascii="Century Gothic" w:hAnsi="Century Gothic" w:cs="Arial"/>
          <w:sz w:val="20"/>
          <w:szCs w:val="20"/>
        </w:rPr>
        <w:t>Microsoft Internet Information Services</w:t>
      </w:r>
      <w:r>
        <w:rPr>
          <w:rFonts w:ascii="Century Gothic" w:hAnsi="Century Gothic" w:cs="Arial"/>
          <w:sz w:val="20"/>
          <w:szCs w:val="20"/>
        </w:rPr>
        <w:t xml:space="preserve"> (IIS) 10.  IIS is a windows server component</w:t>
      </w:r>
    </w:p>
    <w:p w14:paraId="18745E61" w14:textId="5CE6BC0E" w:rsidR="00BB0C25" w:rsidRDefault="00BB0C25" w:rsidP="00BB0C25">
      <w:pPr>
        <w:pStyle w:val="ListParagraph"/>
        <w:widowControl w:val="0"/>
        <w:numPr>
          <w:ilvl w:val="0"/>
          <w:numId w:val="19"/>
        </w:numPr>
        <w:suppressAutoHyphens/>
        <w:spacing w:after="120" w:line="360" w:lineRule="auto"/>
        <w:ind w:left="357" w:hanging="357"/>
        <w:jc w:val="both"/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 xml:space="preserve">SAP Business One Indirect </w:t>
      </w:r>
      <w:r w:rsidR="00394557">
        <w:rPr>
          <w:rFonts w:ascii="Century Gothic" w:hAnsi="Century Gothic" w:cs="Arial"/>
          <w:sz w:val="20"/>
          <w:szCs w:val="20"/>
        </w:rPr>
        <w:t>Access</w:t>
      </w:r>
      <w:r>
        <w:rPr>
          <w:rFonts w:ascii="Century Gothic" w:hAnsi="Century Gothic" w:cs="Arial"/>
          <w:sz w:val="20"/>
          <w:szCs w:val="20"/>
        </w:rPr>
        <w:t xml:space="preserve"> License</w:t>
      </w:r>
    </w:p>
    <w:p w14:paraId="1AC94AEB" w14:textId="5ED930E1" w:rsidR="00413837" w:rsidRDefault="00413837" w:rsidP="00BB0C25">
      <w:pPr>
        <w:pStyle w:val="ListParagraph"/>
        <w:widowControl w:val="0"/>
        <w:numPr>
          <w:ilvl w:val="0"/>
          <w:numId w:val="19"/>
        </w:numPr>
        <w:suppressAutoHyphens/>
        <w:spacing w:after="120" w:line="360" w:lineRule="auto"/>
        <w:ind w:left="357" w:hanging="357"/>
        <w:jc w:val="both"/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>SAP Business One DI API is installed on the server hosting the Web API</w:t>
      </w:r>
    </w:p>
    <w:p w14:paraId="43557C6A" w14:textId="34B77B6D" w:rsidR="00BB0C25" w:rsidRDefault="00BB0C25" w:rsidP="00BB0C25">
      <w:pPr>
        <w:pStyle w:val="ListParagraph"/>
        <w:widowControl w:val="0"/>
        <w:numPr>
          <w:ilvl w:val="0"/>
          <w:numId w:val="19"/>
        </w:numPr>
        <w:suppressAutoHyphens/>
        <w:spacing w:after="120" w:line="360" w:lineRule="auto"/>
        <w:ind w:left="357" w:hanging="357"/>
        <w:jc w:val="both"/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>SSL TLS Certificate is highly recommended</w:t>
      </w:r>
    </w:p>
    <w:p w14:paraId="7E06E481" w14:textId="77777777" w:rsidR="004B432D" w:rsidRPr="004B432D" w:rsidRDefault="004B432D" w:rsidP="004B432D">
      <w:pPr>
        <w:widowControl w:val="0"/>
        <w:suppressAutoHyphens/>
        <w:spacing w:after="120" w:line="360" w:lineRule="auto"/>
        <w:jc w:val="both"/>
        <w:rPr>
          <w:rFonts w:ascii="Century Gothic" w:hAnsi="Century Gothic" w:cs="Arial"/>
          <w:sz w:val="20"/>
          <w:szCs w:val="20"/>
        </w:rPr>
      </w:pPr>
    </w:p>
    <w:p w14:paraId="0AC89D81" w14:textId="77777777" w:rsidR="00C242F0" w:rsidRPr="00BC0B6C" w:rsidRDefault="00410AA2" w:rsidP="00BC0B6C">
      <w:pPr>
        <w:pStyle w:val="ListParagraph"/>
        <w:keepNext/>
        <w:keepLines/>
        <w:numPr>
          <w:ilvl w:val="0"/>
          <w:numId w:val="17"/>
        </w:numPr>
        <w:pBdr>
          <w:bottom w:val="single" w:sz="8" w:space="0" w:color="FCDBDB"/>
        </w:pBdr>
        <w:spacing w:before="320" w:after="200" w:line="240" w:lineRule="auto"/>
        <w:outlineLvl w:val="0"/>
        <w:rPr>
          <w:rFonts w:ascii="Century Gothic" w:eastAsia="MS Gothic" w:hAnsi="Century Gothic"/>
          <w:color w:val="0070C0"/>
          <w:sz w:val="32"/>
          <w:szCs w:val="32"/>
        </w:rPr>
      </w:pPr>
      <w:bookmarkStart w:id="10" w:name="_Toc165192396"/>
      <w:bookmarkEnd w:id="6"/>
      <w:bookmarkEnd w:id="8"/>
      <w:bookmarkEnd w:id="9"/>
      <w:r>
        <w:rPr>
          <w:rFonts w:ascii="Century Gothic" w:eastAsia="MS Gothic" w:hAnsi="Century Gothic"/>
          <w:color w:val="0070C0"/>
          <w:sz w:val="32"/>
          <w:szCs w:val="32"/>
        </w:rPr>
        <w:t>JSON Message Format</w:t>
      </w:r>
      <w:bookmarkEnd w:id="10"/>
    </w:p>
    <w:p w14:paraId="75F38C8C" w14:textId="228FB9E2" w:rsidR="009E73B7" w:rsidRDefault="00D632F4" w:rsidP="00D632F4">
      <w:pPr>
        <w:spacing w:after="120" w:line="360" w:lineRule="auto"/>
        <w:rPr>
          <w:rFonts w:ascii="Century Gothic" w:hAnsi="Century Gothic"/>
          <w:sz w:val="20"/>
          <w:szCs w:val="20"/>
        </w:rPr>
      </w:pPr>
      <w:r w:rsidRPr="00D632F4">
        <w:rPr>
          <w:rFonts w:ascii="Century Gothic" w:hAnsi="Century Gothic"/>
          <w:iCs/>
          <w:sz w:val="20"/>
          <w:szCs w:val="20"/>
        </w:rPr>
        <w:t>It has</w:t>
      </w:r>
      <w:r>
        <w:rPr>
          <w:rFonts w:ascii="Century Gothic" w:hAnsi="Century Gothic"/>
          <w:iCs/>
          <w:sz w:val="20"/>
          <w:szCs w:val="20"/>
        </w:rPr>
        <w:t xml:space="preserve"> been decided to adopt the JSON open standard data interchange format. JSON is a common data format with a diverse range of applications. JSON file names use the </w:t>
      </w:r>
      <w:proofErr w:type="gramStart"/>
      <w:r>
        <w:rPr>
          <w:rFonts w:ascii="Century Gothic" w:hAnsi="Century Gothic"/>
          <w:iCs/>
          <w:sz w:val="20"/>
          <w:szCs w:val="20"/>
        </w:rPr>
        <w:t>extension .json</w:t>
      </w:r>
      <w:proofErr w:type="gramEnd"/>
      <w:r w:rsidR="00223F17">
        <w:rPr>
          <w:rFonts w:ascii="Century Gothic" w:hAnsi="Century Gothic"/>
          <w:iCs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 xml:space="preserve">This section describes the message format of each type of data object to be exchanged between </w:t>
      </w:r>
      <w:proofErr w:type="spellStart"/>
      <w:r w:rsidR="00DD4ED2">
        <w:rPr>
          <w:rFonts w:ascii="Century Gothic" w:hAnsi="Century Gothic"/>
          <w:sz w:val="20"/>
          <w:szCs w:val="20"/>
        </w:rPr>
        <w:t>eOrdering</w:t>
      </w:r>
      <w:proofErr w:type="spellEnd"/>
      <w:r w:rsidR="00DD4ED2">
        <w:rPr>
          <w:rFonts w:ascii="Century Gothic" w:hAnsi="Century Gothic"/>
          <w:sz w:val="20"/>
          <w:szCs w:val="20"/>
        </w:rPr>
        <w:t xml:space="preserve"> and </w:t>
      </w:r>
      <w:r>
        <w:rPr>
          <w:rFonts w:ascii="Century Gothic" w:hAnsi="Century Gothic"/>
          <w:sz w:val="20"/>
          <w:szCs w:val="20"/>
        </w:rPr>
        <w:t>SAP Business One</w:t>
      </w:r>
      <w:r w:rsidR="00DD4ED2">
        <w:rPr>
          <w:rFonts w:ascii="Century Gothic" w:hAnsi="Century Gothic"/>
          <w:sz w:val="20"/>
          <w:szCs w:val="20"/>
        </w:rPr>
        <w:t>.</w:t>
      </w:r>
    </w:p>
    <w:p w14:paraId="65B00A75" w14:textId="6A8A1871" w:rsidR="004B432D" w:rsidRPr="004B432D" w:rsidRDefault="004B432D" w:rsidP="004B432D">
      <w:pPr>
        <w:rPr>
          <w:rFonts w:ascii="Century Gothic" w:hAnsi="Century Gothic"/>
          <w:sz w:val="20"/>
          <w:szCs w:val="20"/>
        </w:rPr>
      </w:pPr>
      <w:r w:rsidRPr="006C3224">
        <w:rPr>
          <w:rFonts w:ascii="Century Gothic" w:hAnsi="Century Gothic"/>
          <w:sz w:val="20"/>
          <w:szCs w:val="20"/>
        </w:rPr>
        <w:t xml:space="preserve">The communication method </w:t>
      </w:r>
      <w:proofErr w:type="gramStart"/>
      <w:r w:rsidRPr="006C3224">
        <w:rPr>
          <w:rFonts w:ascii="Century Gothic" w:hAnsi="Century Gothic"/>
          <w:sz w:val="20"/>
          <w:szCs w:val="20"/>
        </w:rPr>
        <w:t>is:</w:t>
      </w:r>
      <w:proofErr w:type="gramEnd"/>
      <w:r>
        <w:rPr>
          <w:rFonts w:ascii="Century Gothic" w:hAnsi="Century Gothic"/>
          <w:sz w:val="20"/>
          <w:szCs w:val="20"/>
        </w:rPr>
        <w:t xml:space="preserve"> </w:t>
      </w:r>
      <w:r w:rsidRPr="004B432D">
        <w:rPr>
          <w:rFonts w:ascii="Century Gothic" w:hAnsi="Century Gothic"/>
          <w:sz w:val="20"/>
          <w:szCs w:val="20"/>
        </w:rPr>
        <w:t>Web Service</w:t>
      </w:r>
    </w:p>
    <w:p w14:paraId="28E67D22" w14:textId="77777777" w:rsidR="009E73B7" w:rsidRDefault="009E73B7" w:rsidP="00D632F4">
      <w:pPr>
        <w:spacing w:after="120" w:line="360" w:lineRule="auto"/>
        <w:rPr>
          <w:rFonts w:ascii="Century Gothic" w:hAnsi="Century Gothic"/>
          <w:sz w:val="20"/>
          <w:szCs w:val="20"/>
        </w:rPr>
      </w:pPr>
    </w:p>
    <w:p w14:paraId="0E3A3AE0" w14:textId="38BCB0B1" w:rsidR="00356DFA" w:rsidRDefault="00356DFA">
      <w:pPr>
        <w:rPr>
          <w:rFonts w:ascii="Century Gothic" w:hAnsi="Century Gothic"/>
          <w:sz w:val="20"/>
          <w:szCs w:val="20"/>
        </w:rPr>
      </w:pPr>
    </w:p>
    <w:p w14:paraId="22131D69" w14:textId="47CAFD90" w:rsidR="00643847" w:rsidRPr="00410AA2" w:rsidRDefault="00643847" w:rsidP="00643847">
      <w:pPr>
        <w:keepNext/>
        <w:keepLines/>
        <w:spacing w:before="40" w:after="120"/>
        <w:outlineLvl w:val="1"/>
        <w:rPr>
          <w:rFonts w:asciiTheme="majorHAnsi" w:eastAsiaTheme="majorEastAsia" w:hAnsiTheme="majorHAnsi" w:cstheme="majorBidi"/>
          <w:color w:val="0070C0"/>
          <w:sz w:val="28"/>
          <w:szCs w:val="28"/>
        </w:rPr>
      </w:pPr>
      <w:bookmarkStart w:id="11" w:name="_Toc165192397"/>
      <w:proofErr w:type="gramStart"/>
      <w:r>
        <w:rPr>
          <w:rFonts w:asciiTheme="majorHAnsi" w:eastAsiaTheme="majorEastAsia" w:hAnsiTheme="majorHAnsi" w:cstheme="majorBidi"/>
          <w:color w:val="0070C0"/>
          <w:sz w:val="28"/>
          <w:szCs w:val="28"/>
        </w:rPr>
        <w:t>4</w:t>
      </w:r>
      <w:r w:rsidRPr="00410AA2">
        <w:rPr>
          <w:rFonts w:asciiTheme="majorHAnsi" w:eastAsiaTheme="majorEastAsia" w:hAnsiTheme="majorHAnsi" w:cstheme="majorBidi"/>
          <w:color w:val="0070C0"/>
          <w:sz w:val="28"/>
          <w:szCs w:val="28"/>
        </w:rPr>
        <w:t>.</w:t>
      </w:r>
      <w:r w:rsidR="00DF1769">
        <w:rPr>
          <w:rFonts w:asciiTheme="majorHAnsi" w:eastAsiaTheme="majorEastAsia" w:hAnsiTheme="majorHAnsi" w:cstheme="majorBidi"/>
          <w:color w:val="0070C0"/>
          <w:sz w:val="28"/>
          <w:szCs w:val="28"/>
        </w:rPr>
        <w:t>1</w:t>
      </w:r>
      <w:r w:rsidRPr="00410AA2">
        <w:rPr>
          <w:rFonts w:asciiTheme="majorHAnsi" w:eastAsiaTheme="majorEastAsia" w:hAnsiTheme="majorHAnsi" w:cstheme="majorBidi"/>
          <w:color w:val="0070C0"/>
          <w:sz w:val="28"/>
          <w:szCs w:val="28"/>
        </w:rPr>
        <w:t xml:space="preserve">  </w:t>
      </w:r>
      <w:r w:rsidR="00130C65">
        <w:rPr>
          <w:rFonts w:asciiTheme="majorHAnsi" w:eastAsiaTheme="majorEastAsia" w:hAnsiTheme="majorHAnsi" w:cstheme="majorBidi"/>
          <w:color w:val="0070C0"/>
          <w:sz w:val="28"/>
          <w:szCs w:val="28"/>
        </w:rPr>
        <w:t>Convert</w:t>
      </w:r>
      <w:proofErr w:type="gramEnd"/>
      <w:r w:rsidR="00130C65">
        <w:rPr>
          <w:rFonts w:asciiTheme="majorHAnsi" w:eastAsiaTheme="majorEastAsia" w:hAnsiTheme="majorHAnsi" w:cstheme="majorBidi"/>
          <w:color w:val="0070C0"/>
          <w:sz w:val="28"/>
          <w:szCs w:val="28"/>
        </w:rPr>
        <w:t xml:space="preserve"> Sales Documents</w:t>
      </w:r>
      <w:r>
        <w:rPr>
          <w:rFonts w:asciiTheme="majorHAnsi" w:eastAsiaTheme="majorEastAsia" w:hAnsiTheme="majorHAnsi" w:cstheme="majorBidi"/>
          <w:color w:val="0070C0"/>
          <w:sz w:val="28"/>
          <w:szCs w:val="28"/>
        </w:rPr>
        <w:t xml:space="preserve"> (SAP </w:t>
      </w:r>
      <w:proofErr w:type="spellStart"/>
      <w:r w:rsidR="00DF1769">
        <w:rPr>
          <w:rFonts w:asciiTheme="majorHAnsi" w:eastAsiaTheme="majorEastAsia" w:hAnsiTheme="majorHAnsi" w:cstheme="majorBidi"/>
          <w:color w:val="0070C0"/>
          <w:sz w:val="28"/>
          <w:szCs w:val="28"/>
        </w:rPr>
        <w:t>InBound</w:t>
      </w:r>
      <w:proofErr w:type="spellEnd"/>
      <w:r>
        <w:rPr>
          <w:rFonts w:asciiTheme="majorHAnsi" w:eastAsiaTheme="majorEastAsia" w:hAnsiTheme="majorHAnsi" w:cstheme="majorBidi"/>
          <w:color w:val="0070C0"/>
          <w:sz w:val="28"/>
          <w:szCs w:val="28"/>
        </w:rPr>
        <w:t>)</w:t>
      </w:r>
      <w:bookmarkEnd w:id="11"/>
    </w:p>
    <w:p w14:paraId="525BF7B8" w14:textId="2B76E96E" w:rsidR="00643847" w:rsidRPr="00D43359" w:rsidRDefault="00643847" w:rsidP="00643847">
      <w:pPr>
        <w:spacing w:after="120" w:line="36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 .</w:t>
      </w:r>
    </w:p>
    <w:p w14:paraId="2D3B3EFD" w14:textId="77777777" w:rsidR="00643847" w:rsidRPr="00C82749" w:rsidRDefault="00643847" w:rsidP="00643847">
      <w:pPr>
        <w:spacing w:after="120" w:line="360" w:lineRule="auto"/>
        <w:rPr>
          <w:rFonts w:ascii="Century Gothic" w:hAnsi="Century Gothic"/>
          <w:i/>
          <w:iCs/>
          <w:sz w:val="20"/>
          <w:szCs w:val="20"/>
        </w:rPr>
      </w:pPr>
      <w:r w:rsidRPr="00C82749">
        <w:rPr>
          <w:rFonts w:ascii="Century Gothic" w:hAnsi="Century Gothic"/>
          <w:i/>
          <w:iCs/>
          <w:sz w:val="18"/>
          <w:szCs w:val="18"/>
        </w:rPr>
        <w:t>The field names described below are case sensitive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4"/>
        <w:gridCol w:w="7858"/>
      </w:tblGrid>
      <w:tr w:rsidR="00643847" w:rsidRPr="004B317D" w14:paraId="3EF8885F" w14:textId="77777777" w:rsidTr="00113714">
        <w:trPr>
          <w:trHeight w:val="733"/>
        </w:trPr>
        <w:tc>
          <w:tcPr>
            <w:tcW w:w="1384" w:type="dxa"/>
          </w:tcPr>
          <w:p w14:paraId="54EC2E06" w14:textId="77777777" w:rsidR="00643847" w:rsidRPr="004B317D" w:rsidRDefault="00643847" w:rsidP="00113714">
            <w:pPr>
              <w:spacing w:after="0" w:line="240" w:lineRule="auto"/>
              <w:rPr>
                <w:rFonts w:cs="Calibri"/>
                <w:b/>
                <w:color w:val="365F91"/>
                <w:szCs w:val="20"/>
              </w:rPr>
            </w:pPr>
          </w:p>
          <w:p w14:paraId="03AE8C47" w14:textId="77777777" w:rsidR="00643847" w:rsidRPr="004B317D" w:rsidRDefault="00643847" w:rsidP="00113714">
            <w:pPr>
              <w:spacing w:after="0" w:line="240" w:lineRule="auto"/>
              <w:rPr>
                <w:rFonts w:cs="Calibri"/>
                <w:b/>
                <w:color w:val="365F91"/>
                <w:szCs w:val="20"/>
              </w:rPr>
            </w:pPr>
            <w:r w:rsidRPr="004B317D">
              <w:rPr>
                <w:rFonts w:cs="Calibri"/>
                <w:b/>
                <w:color w:val="365F91"/>
                <w:szCs w:val="20"/>
              </w:rPr>
              <w:t>Service URL</w:t>
            </w:r>
          </w:p>
          <w:p w14:paraId="5A482914" w14:textId="77777777" w:rsidR="00643847" w:rsidRPr="004B317D" w:rsidRDefault="00643847" w:rsidP="00113714">
            <w:pPr>
              <w:spacing w:after="0" w:line="240" w:lineRule="auto"/>
              <w:rPr>
                <w:rFonts w:cs="Calibri"/>
                <w:b/>
                <w:color w:val="365F91"/>
                <w:szCs w:val="20"/>
              </w:rPr>
            </w:pPr>
          </w:p>
        </w:tc>
        <w:tc>
          <w:tcPr>
            <w:tcW w:w="7858" w:type="dxa"/>
          </w:tcPr>
          <w:p w14:paraId="1D5CC154" w14:textId="77777777" w:rsidR="00643847" w:rsidRPr="004B317D" w:rsidRDefault="00643847" w:rsidP="00113714">
            <w:pPr>
              <w:spacing w:after="0" w:line="240" w:lineRule="auto"/>
              <w:rPr>
                <w:rFonts w:cs="Calibri"/>
                <w:b/>
                <w:szCs w:val="20"/>
              </w:rPr>
            </w:pPr>
          </w:p>
          <w:p w14:paraId="0A717DEC" w14:textId="121176CD" w:rsidR="00643847" w:rsidRPr="00C94B85" w:rsidRDefault="00C43A05" w:rsidP="00113714">
            <w:pPr>
              <w:spacing w:after="0" w:line="240" w:lineRule="auto"/>
              <w:rPr>
                <w:rFonts w:cs="Calibri"/>
                <w:b/>
                <w:szCs w:val="20"/>
              </w:rPr>
            </w:pPr>
            <w:hyperlink r:id="rId9" w:history="1">
              <w:r w:rsidRPr="00DA7328">
                <w:rPr>
                  <w:rStyle w:val="Hyperlink"/>
                  <w:rFonts w:cs="Calibri"/>
                  <w:szCs w:val="20"/>
                </w:rPr>
                <w:t>http://server:PORT/</w:t>
              </w:r>
            </w:hyperlink>
            <w:r w:rsidR="00C86BD0"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/api/negt/ConvertSalesDocument</w:t>
            </w:r>
          </w:p>
        </w:tc>
      </w:tr>
      <w:tr w:rsidR="00643847" w:rsidRPr="004B317D" w14:paraId="36F44C71" w14:textId="77777777" w:rsidTr="00643847">
        <w:trPr>
          <w:trHeight w:val="3537"/>
        </w:trPr>
        <w:tc>
          <w:tcPr>
            <w:tcW w:w="1384" w:type="dxa"/>
          </w:tcPr>
          <w:p w14:paraId="5F9482D8" w14:textId="77777777" w:rsidR="00643847" w:rsidRPr="004B317D" w:rsidRDefault="00643847" w:rsidP="00113714">
            <w:pPr>
              <w:spacing w:after="0" w:line="240" w:lineRule="auto"/>
              <w:rPr>
                <w:rFonts w:cs="Calibri"/>
                <w:b/>
                <w:color w:val="365F91"/>
                <w:szCs w:val="20"/>
              </w:rPr>
            </w:pPr>
          </w:p>
          <w:p w14:paraId="5F6C8C9B" w14:textId="77777777" w:rsidR="00643847" w:rsidRPr="004B317D" w:rsidRDefault="00643847" w:rsidP="00113714">
            <w:pPr>
              <w:spacing w:after="0" w:line="240" w:lineRule="auto"/>
              <w:rPr>
                <w:rFonts w:cs="Calibri"/>
                <w:b/>
                <w:color w:val="365F91"/>
                <w:szCs w:val="20"/>
              </w:rPr>
            </w:pPr>
          </w:p>
          <w:p w14:paraId="625B04FA" w14:textId="77777777" w:rsidR="00643847" w:rsidRPr="004B317D" w:rsidRDefault="00643847" w:rsidP="00113714">
            <w:pPr>
              <w:spacing w:after="0" w:line="240" w:lineRule="auto"/>
              <w:rPr>
                <w:rFonts w:cs="Calibri"/>
                <w:b/>
                <w:color w:val="365F91"/>
                <w:szCs w:val="20"/>
              </w:rPr>
            </w:pPr>
            <w:r w:rsidRPr="004B317D">
              <w:rPr>
                <w:rFonts w:cs="Calibri"/>
                <w:b/>
                <w:color w:val="365F91"/>
                <w:szCs w:val="20"/>
              </w:rPr>
              <w:t>Properties</w:t>
            </w:r>
          </w:p>
        </w:tc>
        <w:tc>
          <w:tcPr>
            <w:tcW w:w="7858" w:type="dxa"/>
          </w:tcPr>
          <w:p w14:paraId="58DACF86" w14:textId="77777777" w:rsidR="00643847" w:rsidRPr="004B317D" w:rsidRDefault="00643847" w:rsidP="00113714">
            <w:pPr>
              <w:spacing w:after="0" w:line="240" w:lineRule="auto"/>
              <w:rPr>
                <w:rFonts w:cs="Calibri"/>
                <w:b/>
                <w:szCs w:val="20"/>
              </w:rPr>
            </w:pP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2470"/>
              <w:gridCol w:w="1840"/>
              <w:gridCol w:w="3247"/>
            </w:tblGrid>
            <w:tr w:rsidR="00643847" w:rsidRPr="004B317D" w14:paraId="32C8D82D" w14:textId="77777777" w:rsidTr="003315BA">
              <w:tc>
                <w:tcPr>
                  <w:tcW w:w="2470" w:type="dxa"/>
                  <w:shd w:val="clear" w:color="auto" w:fill="DEEAF6" w:themeFill="accent5" w:themeFillTint="33"/>
                </w:tcPr>
                <w:p w14:paraId="5D582650" w14:textId="77777777" w:rsidR="00643847" w:rsidRPr="004B317D" w:rsidRDefault="00643847" w:rsidP="00113714">
                  <w:pPr>
                    <w:spacing w:after="0" w:line="240" w:lineRule="auto"/>
                    <w:rPr>
                      <w:rFonts w:cs="Calibri"/>
                      <w:b/>
                      <w:szCs w:val="20"/>
                    </w:rPr>
                  </w:pPr>
                  <w:r w:rsidRPr="004B317D">
                    <w:rPr>
                      <w:rFonts w:cs="Calibri"/>
                      <w:b/>
                      <w:szCs w:val="20"/>
                    </w:rPr>
                    <w:t>Property Name</w:t>
                  </w:r>
                </w:p>
              </w:tc>
              <w:tc>
                <w:tcPr>
                  <w:tcW w:w="1840" w:type="dxa"/>
                  <w:shd w:val="clear" w:color="auto" w:fill="DEEAF6" w:themeFill="accent5" w:themeFillTint="33"/>
                </w:tcPr>
                <w:p w14:paraId="19C2B4B7" w14:textId="77777777" w:rsidR="00643847" w:rsidRPr="004B317D" w:rsidRDefault="00643847" w:rsidP="00113714">
                  <w:pPr>
                    <w:spacing w:after="0" w:line="240" w:lineRule="auto"/>
                    <w:rPr>
                      <w:rFonts w:cs="Calibri"/>
                      <w:b/>
                      <w:szCs w:val="20"/>
                    </w:rPr>
                  </w:pPr>
                  <w:r w:rsidRPr="004B317D">
                    <w:rPr>
                      <w:rFonts w:cs="Calibri"/>
                      <w:b/>
                      <w:szCs w:val="20"/>
                    </w:rPr>
                    <w:t>Field Type</w:t>
                  </w:r>
                </w:p>
              </w:tc>
              <w:tc>
                <w:tcPr>
                  <w:tcW w:w="3247" w:type="dxa"/>
                  <w:shd w:val="clear" w:color="auto" w:fill="DEEAF6" w:themeFill="accent5" w:themeFillTint="33"/>
                </w:tcPr>
                <w:p w14:paraId="5D9B884D" w14:textId="77777777" w:rsidR="00643847" w:rsidRPr="004B317D" w:rsidRDefault="00643847" w:rsidP="00113714">
                  <w:pPr>
                    <w:spacing w:after="0" w:line="240" w:lineRule="auto"/>
                    <w:rPr>
                      <w:rFonts w:cs="Calibri"/>
                      <w:b/>
                      <w:szCs w:val="20"/>
                    </w:rPr>
                  </w:pPr>
                  <w:r w:rsidRPr="004B317D">
                    <w:rPr>
                      <w:rFonts w:cs="Calibri"/>
                      <w:b/>
                      <w:szCs w:val="20"/>
                    </w:rPr>
                    <w:t>Description</w:t>
                  </w:r>
                </w:p>
              </w:tc>
            </w:tr>
            <w:tr w:rsidR="00643847" w:rsidRPr="004B317D" w14:paraId="07EE3366" w14:textId="77777777" w:rsidTr="003315BA">
              <w:tc>
                <w:tcPr>
                  <w:tcW w:w="2470" w:type="dxa"/>
                </w:tcPr>
                <w:p w14:paraId="5E1A06E5" w14:textId="77777777" w:rsidR="00643847" w:rsidRPr="004B317D" w:rsidRDefault="00643847" w:rsidP="00113714">
                  <w:pPr>
                    <w:spacing w:after="0" w:line="240" w:lineRule="auto"/>
                    <w:rPr>
                      <w:rFonts w:cs="Calibri"/>
                      <w:b/>
                      <w:szCs w:val="20"/>
                    </w:rPr>
                  </w:pPr>
                  <w:r w:rsidRPr="004B317D">
                    <w:rPr>
                      <w:rFonts w:cs="Calibri"/>
                      <w:b/>
                      <w:szCs w:val="20"/>
                    </w:rPr>
                    <w:t>Header</w:t>
                  </w:r>
                </w:p>
              </w:tc>
              <w:tc>
                <w:tcPr>
                  <w:tcW w:w="1840" w:type="dxa"/>
                </w:tcPr>
                <w:p w14:paraId="27876326" w14:textId="77777777" w:rsidR="00643847" w:rsidRPr="004B317D" w:rsidRDefault="00643847" w:rsidP="00113714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</w:p>
              </w:tc>
              <w:tc>
                <w:tcPr>
                  <w:tcW w:w="3247" w:type="dxa"/>
                </w:tcPr>
                <w:p w14:paraId="0FF3681F" w14:textId="77777777" w:rsidR="00643847" w:rsidRPr="004B317D" w:rsidRDefault="00643847" w:rsidP="00113714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</w:p>
              </w:tc>
            </w:tr>
            <w:tr w:rsidR="00275CE2" w:rsidRPr="004B317D" w14:paraId="405374E8" w14:textId="77777777" w:rsidTr="003315BA">
              <w:tc>
                <w:tcPr>
                  <w:tcW w:w="2470" w:type="dxa"/>
                </w:tcPr>
                <w:p w14:paraId="5E2F1421" w14:textId="6F5FA7D3" w:rsidR="00275CE2" w:rsidRDefault="00275CE2" w:rsidP="00DF1769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proofErr w:type="spellStart"/>
                  <w:r>
                    <w:rPr>
                      <w:rFonts w:cs="Calibri"/>
                      <w:szCs w:val="20"/>
                    </w:rPr>
                    <w:t>CompanyDB</w:t>
                  </w:r>
                  <w:proofErr w:type="spellEnd"/>
                </w:p>
              </w:tc>
              <w:tc>
                <w:tcPr>
                  <w:tcW w:w="1840" w:type="dxa"/>
                </w:tcPr>
                <w:p w14:paraId="4F2431B2" w14:textId="501E1ABE" w:rsidR="00275CE2" w:rsidRPr="004B317D" w:rsidRDefault="00275CE2" w:rsidP="00DF1769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szCs w:val="20"/>
                    </w:rPr>
                    <w:t>String</w:t>
                  </w:r>
                </w:p>
              </w:tc>
              <w:tc>
                <w:tcPr>
                  <w:tcW w:w="3247" w:type="dxa"/>
                </w:tcPr>
                <w:p w14:paraId="0643811E" w14:textId="7F7956BB" w:rsidR="00275CE2" w:rsidRPr="00275CE2" w:rsidRDefault="00275CE2" w:rsidP="00275CE2">
                  <w:pPr>
                    <w:shd w:val="clear" w:color="auto" w:fill="FFFFFF"/>
                    <w:spacing w:line="270" w:lineRule="atLeast"/>
                    <w:rPr>
                      <w:rFonts w:ascii="Courier New" w:hAnsi="Courier New" w:cs="Courier New"/>
                      <w:color w:val="000000"/>
                      <w:sz w:val="18"/>
                      <w:szCs w:val="18"/>
                      <w:lang w:val="en-IN" w:eastAsia="en-IN"/>
                    </w:rPr>
                  </w:pPr>
                  <w:r>
                    <w:rPr>
                      <w:rFonts w:cs="Calibri"/>
                      <w:szCs w:val="20"/>
                    </w:rPr>
                    <w:t>SAP Database Name (</w:t>
                  </w:r>
                  <w:proofErr w:type="gramStart"/>
                  <w:r>
                    <w:rPr>
                      <w:rFonts w:cs="Calibri"/>
                      <w:szCs w:val="20"/>
                    </w:rPr>
                    <w:t>Ex :</w:t>
                  </w:r>
                  <w:proofErr w:type="gramEnd"/>
                  <w:r>
                    <w:rPr>
                      <w:rFonts w:ascii="Courier New" w:hAnsi="Courier New" w:cs="Courier New"/>
                      <w:color w:val="0451A5"/>
                      <w:sz w:val="18"/>
                      <w:szCs w:val="18"/>
                    </w:rPr>
                    <w:t xml:space="preserve"> </w:t>
                  </w:r>
                  <w:r w:rsidRPr="00275CE2">
                    <w:rPr>
                      <w:rFonts w:ascii="Courier New" w:hAnsi="Courier New" w:cs="Courier New"/>
                      <w:color w:val="0451A5"/>
                      <w:sz w:val="18"/>
                      <w:szCs w:val="18"/>
                      <w:lang w:val="en-IN" w:eastAsia="en-IN"/>
                    </w:rPr>
                    <w:t>NEGTKUWAITUAT</w:t>
                  </w:r>
                </w:p>
                <w:p w14:paraId="3A934F3C" w14:textId="2580266C" w:rsidR="00275CE2" w:rsidRDefault="00275CE2" w:rsidP="00DF1769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szCs w:val="20"/>
                    </w:rPr>
                    <w:t>_</w:t>
                  </w:r>
                </w:p>
              </w:tc>
            </w:tr>
            <w:tr w:rsidR="00DF1769" w:rsidRPr="004B317D" w14:paraId="097A8EE2" w14:textId="77777777" w:rsidTr="003315BA">
              <w:tc>
                <w:tcPr>
                  <w:tcW w:w="2470" w:type="dxa"/>
                </w:tcPr>
                <w:p w14:paraId="58368421" w14:textId="5EFD4AB3" w:rsidR="00DF1769" w:rsidRPr="004B317D" w:rsidRDefault="00DF1769" w:rsidP="00DF1769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proofErr w:type="spellStart"/>
                  <w:r>
                    <w:rPr>
                      <w:rFonts w:cs="Calibri"/>
                      <w:szCs w:val="20"/>
                    </w:rPr>
                    <w:t>CardCode</w:t>
                  </w:r>
                  <w:proofErr w:type="spellEnd"/>
                </w:p>
              </w:tc>
              <w:tc>
                <w:tcPr>
                  <w:tcW w:w="1840" w:type="dxa"/>
                </w:tcPr>
                <w:p w14:paraId="3E77C90B" w14:textId="502E793D" w:rsidR="00DF1769" w:rsidRPr="004B317D" w:rsidRDefault="00DF1769" w:rsidP="00DF1769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r w:rsidRPr="004B317D">
                    <w:rPr>
                      <w:rFonts w:cs="Calibri"/>
                      <w:szCs w:val="20"/>
                    </w:rPr>
                    <w:t>String</w:t>
                  </w:r>
                </w:p>
              </w:tc>
              <w:tc>
                <w:tcPr>
                  <w:tcW w:w="3247" w:type="dxa"/>
                </w:tcPr>
                <w:p w14:paraId="146889C9" w14:textId="7AA1DF52" w:rsidR="00DF1769" w:rsidRPr="004B317D" w:rsidRDefault="00FF7812" w:rsidP="00DF1769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szCs w:val="20"/>
                    </w:rPr>
                    <w:t>Customer</w:t>
                  </w:r>
                  <w:r w:rsidR="00DF1769">
                    <w:rPr>
                      <w:rFonts w:cs="Calibri"/>
                      <w:szCs w:val="20"/>
                    </w:rPr>
                    <w:t xml:space="preserve"> Code</w:t>
                  </w:r>
                </w:p>
              </w:tc>
            </w:tr>
            <w:tr w:rsidR="00275CE2" w:rsidRPr="004B317D" w14:paraId="3A123A3C" w14:textId="77777777" w:rsidTr="003315BA">
              <w:tc>
                <w:tcPr>
                  <w:tcW w:w="2470" w:type="dxa"/>
                </w:tcPr>
                <w:p w14:paraId="16C7743F" w14:textId="78C67576" w:rsidR="00275CE2" w:rsidRDefault="00275CE2" w:rsidP="00DF1769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proofErr w:type="spellStart"/>
                  <w:r>
                    <w:rPr>
                      <w:rFonts w:cs="Calibri"/>
                      <w:szCs w:val="20"/>
                    </w:rPr>
                    <w:t>CardName</w:t>
                  </w:r>
                  <w:proofErr w:type="spellEnd"/>
                </w:p>
              </w:tc>
              <w:tc>
                <w:tcPr>
                  <w:tcW w:w="1840" w:type="dxa"/>
                </w:tcPr>
                <w:p w14:paraId="7CC34BA8" w14:textId="064CE780" w:rsidR="00275CE2" w:rsidRPr="004B317D" w:rsidRDefault="00275CE2" w:rsidP="00DF1769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szCs w:val="20"/>
                    </w:rPr>
                    <w:t>String</w:t>
                  </w:r>
                </w:p>
              </w:tc>
              <w:tc>
                <w:tcPr>
                  <w:tcW w:w="3247" w:type="dxa"/>
                </w:tcPr>
                <w:p w14:paraId="6B3A63C4" w14:textId="6BE3E418" w:rsidR="00275CE2" w:rsidRDefault="00275CE2" w:rsidP="00DF1769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szCs w:val="20"/>
                    </w:rPr>
                    <w:t>Customer Name</w:t>
                  </w:r>
                </w:p>
              </w:tc>
            </w:tr>
            <w:tr w:rsidR="00643847" w:rsidRPr="004B317D" w14:paraId="4D7D56F2" w14:textId="77777777" w:rsidTr="003315BA">
              <w:tc>
                <w:tcPr>
                  <w:tcW w:w="2470" w:type="dxa"/>
                </w:tcPr>
                <w:p w14:paraId="3DC823AE" w14:textId="48647DE7" w:rsidR="00643847" w:rsidRPr="004B317D" w:rsidRDefault="00DF1769" w:rsidP="00113714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proofErr w:type="spellStart"/>
                  <w:r>
                    <w:rPr>
                      <w:rFonts w:cs="Calibri"/>
                      <w:szCs w:val="20"/>
                    </w:rPr>
                    <w:t>DocDate</w:t>
                  </w:r>
                  <w:proofErr w:type="spellEnd"/>
                </w:p>
              </w:tc>
              <w:tc>
                <w:tcPr>
                  <w:tcW w:w="1840" w:type="dxa"/>
                </w:tcPr>
                <w:p w14:paraId="420DB12A" w14:textId="77777777" w:rsidR="00643847" w:rsidRPr="004B317D" w:rsidRDefault="00643847" w:rsidP="00113714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r w:rsidRPr="004B317D">
                    <w:rPr>
                      <w:rFonts w:cs="Calibri"/>
                      <w:szCs w:val="20"/>
                    </w:rPr>
                    <w:t>String</w:t>
                  </w:r>
                </w:p>
              </w:tc>
              <w:tc>
                <w:tcPr>
                  <w:tcW w:w="3247" w:type="dxa"/>
                </w:tcPr>
                <w:p w14:paraId="225261C4" w14:textId="2787AADF" w:rsidR="00643847" w:rsidRPr="004B317D" w:rsidRDefault="00DF1769" w:rsidP="00113714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szCs w:val="20"/>
                    </w:rPr>
                    <w:t>Document</w:t>
                  </w:r>
                  <w:r w:rsidR="00643847">
                    <w:rPr>
                      <w:rFonts w:cs="Calibri"/>
                      <w:szCs w:val="20"/>
                    </w:rPr>
                    <w:t xml:space="preserve"> Date [YYYYMMDD]</w:t>
                  </w:r>
                </w:p>
              </w:tc>
            </w:tr>
            <w:tr w:rsidR="00643847" w:rsidRPr="004B317D" w14:paraId="202BC1AD" w14:textId="77777777" w:rsidTr="003315BA">
              <w:tc>
                <w:tcPr>
                  <w:tcW w:w="2470" w:type="dxa"/>
                </w:tcPr>
                <w:p w14:paraId="7E9EF261" w14:textId="451F11DD" w:rsidR="00643847" w:rsidRPr="00AA1F38" w:rsidRDefault="00275CE2" w:rsidP="00113714">
                  <w:pPr>
                    <w:tabs>
                      <w:tab w:val="left" w:pos="1136"/>
                    </w:tabs>
                    <w:spacing w:after="0" w:line="240" w:lineRule="auto"/>
                    <w:rPr>
                      <w:rFonts w:cs="Calibri"/>
                      <w:szCs w:val="20"/>
                    </w:rPr>
                  </w:pPr>
                  <w:proofErr w:type="spellStart"/>
                  <w:r>
                    <w:rPr>
                      <w:rFonts w:cs="Calibri"/>
                      <w:szCs w:val="20"/>
                    </w:rPr>
                    <w:t>DocDueDate</w:t>
                  </w:r>
                  <w:proofErr w:type="spellEnd"/>
                </w:p>
              </w:tc>
              <w:tc>
                <w:tcPr>
                  <w:tcW w:w="1840" w:type="dxa"/>
                </w:tcPr>
                <w:p w14:paraId="32C57205" w14:textId="77777777" w:rsidR="00643847" w:rsidRPr="00AA1F38" w:rsidRDefault="00643847" w:rsidP="00113714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r w:rsidRPr="00AA1F38">
                    <w:rPr>
                      <w:rFonts w:cs="Calibri"/>
                      <w:szCs w:val="20"/>
                    </w:rPr>
                    <w:t xml:space="preserve">String </w:t>
                  </w:r>
                </w:p>
              </w:tc>
              <w:tc>
                <w:tcPr>
                  <w:tcW w:w="3247" w:type="dxa"/>
                </w:tcPr>
                <w:p w14:paraId="5BB3EA2E" w14:textId="46691304" w:rsidR="00643847" w:rsidRPr="00AA1F38" w:rsidRDefault="00275CE2" w:rsidP="00113714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szCs w:val="20"/>
                    </w:rPr>
                    <w:t>Document Due Date [[YYYYMMDD]</w:t>
                  </w:r>
                </w:p>
              </w:tc>
            </w:tr>
            <w:tr w:rsidR="00643847" w:rsidRPr="004B317D" w14:paraId="7803A867" w14:textId="77777777" w:rsidTr="00FF31C9">
              <w:trPr>
                <w:trHeight w:val="1299"/>
              </w:trPr>
              <w:tc>
                <w:tcPr>
                  <w:tcW w:w="2470" w:type="dxa"/>
                </w:tcPr>
                <w:p w14:paraId="2725D966" w14:textId="68A17E0B" w:rsidR="00643847" w:rsidRDefault="00275CE2" w:rsidP="00643847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proofErr w:type="spellStart"/>
                  <w:r>
                    <w:rPr>
                      <w:rFonts w:cs="Calibri"/>
                      <w:szCs w:val="20"/>
                    </w:rPr>
                    <w:t>SourceDocument</w:t>
                  </w:r>
                  <w:proofErr w:type="spellEnd"/>
                </w:p>
              </w:tc>
              <w:tc>
                <w:tcPr>
                  <w:tcW w:w="1840" w:type="dxa"/>
                </w:tcPr>
                <w:p w14:paraId="7211DB58" w14:textId="4A11CEF5" w:rsidR="00643847" w:rsidRPr="004B317D" w:rsidRDefault="00643847" w:rsidP="00643847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r w:rsidRPr="004B317D">
                    <w:rPr>
                      <w:rFonts w:cs="Calibri"/>
                      <w:szCs w:val="20"/>
                    </w:rPr>
                    <w:t>String</w:t>
                  </w:r>
                </w:p>
              </w:tc>
              <w:tc>
                <w:tcPr>
                  <w:tcW w:w="3247" w:type="dxa"/>
                </w:tcPr>
                <w:p w14:paraId="20DF2470" w14:textId="77777777" w:rsidR="00FF31C9" w:rsidRDefault="00275CE2" w:rsidP="00643847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szCs w:val="20"/>
                    </w:rPr>
                    <w:t>Source Document Type (</w:t>
                  </w:r>
                </w:p>
                <w:p w14:paraId="42005E80" w14:textId="77777777" w:rsidR="00FF31C9" w:rsidRDefault="00FF31C9" w:rsidP="00643847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szCs w:val="20"/>
                    </w:rPr>
                    <w:t xml:space="preserve">SQ-Sales </w:t>
                  </w:r>
                  <w:proofErr w:type="gramStart"/>
                  <w:r>
                    <w:rPr>
                      <w:rFonts w:cs="Calibri"/>
                      <w:szCs w:val="20"/>
                    </w:rPr>
                    <w:t>Quotation ,</w:t>
                  </w:r>
                  <w:proofErr w:type="gramEnd"/>
                </w:p>
                <w:p w14:paraId="730C5536" w14:textId="77777777" w:rsidR="00FF31C9" w:rsidRDefault="00275CE2" w:rsidP="00643847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szCs w:val="20"/>
                    </w:rPr>
                    <w:t xml:space="preserve">SO-Sales </w:t>
                  </w:r>
                  <w:proofErr w:type="gramStart"/>
                  <w:r>
                    <w:rPr>
                      <w:rFonts w:cs="Calibri"/>
                      <w:szCs w:val="20"/>
                    </w:rPr>
                    <w:t>Order ,</w:t>
                  </w:r>
                  <w:proofErr w:type="gramEnd"/>
                  <w:r>
                    <w:rPr>
                      <w:rFonts w:cs="Calibri"/>
                      <w:szCs w:val="20"/>
                    </w:rPr>
                    <w:t xml:space="preserve"> </w:t>
                  </w:r>
                </w:p>
                <w:p w14:paraId="6BD51772" w14:textId="77777777" w:rsidR="00FF31C9" w:rsidRDefault="00275CE2" w:rsidP="00643847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szCs w:val="20"/>
                    </w:rPr>
                    <w:t xml:space="preserve">ARI-Reserve Invoice, </w:t>
                  </w:r>
                </w:p>
                <w:p w14:paraId="0013CC7E" w14:textId="77777777" w:rsidR="00643847" w:rsidRDefault="00275CE2" w:rsidP="00643847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szCs w:val="20"/>
                    </w:rPr>
                    <w:t>DEL-Delivery)</w:t>
                  </w:r>
                </w:p>
                <w:p w14:paraId="3218AF23" w14:textId="30BA6157" w:rsidR="00373197" w:rsidRDefault="00373197" w:rsidP="00643847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r w:rsidRPr="00373197">
                    <w:rPr>
                      <w:rFonts w:cs="Calibri"/>
                      <w:szCs w:val="20"/>
                      <w:highlight w:val="yellow"/>
                    </w:rPr>
                    <w:t>INV-AR Invoice</w:t>
                  </w:r>
                </w:p>
              </w:tc>
            </w:tr>
            <w:tr w:rsidR="00275CE2" w:rsidRPr="004B317D" w14:paraId="0944A62C" w14:textId="77777777" w:rsidTr="003315BA">
              <w:tc>
                <w:tcPr>
                  <w:tcW w:w="2470" w:type="dxa"/>
                </w:tcPr>
                <w:p w14:paraId="45E7B2B2" w14:textId="25956A76" w:rsidR="00275CE2" w:rsidRDefault="00275CE2" w:rsidP="00643847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proofErr w:type="spellStart"/>
                  <w:r>
                    <w:rPr>
                      <w:rFonts w:cs="Calibri"/>
                      <w:szCs w:val="20"/>
                    </w:rPr>
                    <w:t>TargetDocument</w:t>
                  </w:r>
                  <w:proofErr w:type="spellEnd"/>
                  <w:r>
                    <w:rPr>
                      <w:rFonts w:cs="Calibri"/>
                      <w:szCs w:val="20"/>
                    </w:rPr>
                    <w:t xml:space="preserve"> </w:t>
                  </w:r>
                </w:p>
              </w:tc>
              <w:tc>
                <w:tcPr>
                  <w:tcW w:w="1840" w:type="dxa"/>
                </w:tcPr>
                <w:p w14:paraId="64BF2796" w14:textId="334150DA" w:rsidR="00275CE2" w:rsidRPr="004B317D" w:rsidRDefault="00275CE2" w:rsidP="00643847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szCs w:val="20"/>
                    </w:rPr>
                    <w:t>String</w:t>
                  </w:r>
                </w:p>
              </w:tc>
              <w:tc>
                <w:tcPr>
                  <w:tcW w:w="3247" w:type="dxa"/>
                </w:tcPr>
                <w:p w14:paraId="2D9A417D" w14:textId="77777777" w:rsidR="00FF31C9" w:rsidRDefault="00275CE2" w:rsidP="00643847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szCs w:val="20"/>
                    </w:rPr>
                    <w:t xml:space="preserve">Target Document </w:t>
                  </w:r>
                  <w:proofErr w:type="gramStart"/>
                  <w:r>
                    <w:rPr>
                      <w:rFonts w:cs="Calibri"/>
                      <w:szCs w:val="20"/>
                    </w:rPr>
                    <w:t>Type(</w:t>
                  </w:r>
                  <w:proofErr w:type="gramEnd"/>
                </w:p>
                <w:p w14:paraId="51F33383" w14:textId="77777777" w:rsidR="00FF31C9" w:rsidRDefault="00275CE2" w:rsidP="00643847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szCs w:val="20"/>
                    </w:rPr>
                    <w:t xml:space="preserve">SO-Sales </w:t>
                  </w:r>
                  <w:proofErr w:type="gramStart"/>
                  <w:r>
                    <w:rPr>
                      <w:rFonts w:cs="Calibri"/>
                      <w:szCs w:val="20"/>
                    </w:rPr>
                    <w:t>Order ,</w:t>
                  </w:r>
                  <w:proofErr w:type="gramEnd"/>
                </w:p>
                <w:p w14:paraId="575AE14D" w14:textId="77777777" w:rsidR="00FF31C9" w:rsidRDefault="00FF31C9" w:rsidP="00FF31C9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szCs w:val="20"/>
                    </w:rPr>
                    <w:t xml:space="preserve">ARI-Reserve Invoice,  </w:t>
                  </w:r>
                </w:p>
                <w:p w14:paraId="7B0BB82D" w14:textId="77777777" w:rsidR="00FF31C9" w:rsidRDefault="00FF31C9" w:rsidP="00FF31C9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szCs w:val="20"/>
                    </w:rPr>
                    <w:t>DP</w:t>
                  </w:r>
                  <w:r>
                    <w:rPr>
                      <w:rFonts w:cs="Calibri"/>
                      <w:szCs w:val="20"/>
                    </w:rPr>
                    <w:t>–</w:t>
                  </w:r>
                  <w:r>
                    <w:rPr>
                      <w:rFonts w:cs="Calibri"/>
                      <w:szCs w:val="20"/>
                    </w:rPr>
                    <w:t xml:space="preserve"> Downpayment Request,</w:t>
                  </w:r>
                </w:p>
                <w:p w14:paraId="0BA592F5" w14:textId="54822D66" w:rsidR="00FF31C9" w:rsidRDefault="00FF31C9" w:rsidP="00FF31C9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szCs w:val="20"/>
                    </w:rPr>
                    <w:t>DEL-Delivery,</w:t>
                  </w:r>
                </w:p>
                <w:p w14:paraId="3A1C43C1" w14:textId="21148783" w:rsidR="00FF31C9" w:rsidRDefault="00275CE2" w:rsidP="00643847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szCs w:val="20"/>
                    </w:rPr>
                    <w:t xml:space="preserve"> INV-AR Invoice </w:t>
                  </w:r>
                </w:p>
                <w:p w14:paraId="145E85EE" w14:textId="381D06D2" w:rsidR="00275CE2" w:rsidRDefault="00373197" w:rsidP="00643847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r w:rsidRPr="00373197">
                    <w:rPr>
                      <w:rFonts w:cs="Calibri"/>
                      <w:szCs w:val="20"/>
                      <w:highlight w:val="yellow"/>
                    </w:rPr>
                    <w:t xml:space="preserve">RR-Return </w:t>
                  </w:r>
                  <w:proofErr w:type="spellStart"/>
                  <w:r w:rsidRPr="00373197">
                    <w:rPr>
                      <w:rFonts w:cs="Calibri"/>
                      <w:szCs w:val="20"/>
                      <w:highlight w:val="yellow"/>
                    </w:rPr>
                    <w:t>Rquest</w:t>
                  </w:r>
                  <w:proofErr w:type="spellEnd"/>
                </w:p>
              </w:tc>
            </w:tr>
            <w:tr w:rsidR="00643847" w:rsidRPr="004B317D" w14:paraId="07B62A49" w14:textId="77777777" w:rsidTr="003315BA">
              <w:tc>
                <w:tcPr>
                  <w:tcW w:w="2470" w:type="dxa"/>
                </w:tcPr>
                <w:p w14:paraId="3F607DB1" w14:textId="3A3E1FD4" w:rsidR="00643847" w:rsidRPr="004B317D" w:rsidRDefault="00275CE2" w:rsidP="00643847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proofErr w:type="spellStart"/>
                  <w:r>
                    <w:rPr>
                      <w:rFonts w:cs="Calibri"/>
                      <w:szCs w:val="20"/>
                    </w:rPr>
                    <w:t>NumAtCard</w:t>
                  </w:r>
                  <w:proofErr w:type="spellEnd"/>
                </w:p>
              </w:tc>
              <w:tc>
                <w:tcPr>
                  <w:tcW w:w="1840" w:type="dxa"/>
                </w:tcPr>
                <w:p w14:paraId="73C2B5F5" w14:textId="3F53F372" w:rsidR="00643847" w:rsidRPr="004B317D" w:rsidRDefault="00643847" w:rsidP="00643847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r w:rsidRPr="004B317D">
                    <w:rPr>
                      <w:rFonts w:cs="Calibri"/>
                      <w:szCs w:val="20"/>
                    </w:rPr>
                    <w:t>String</w:t>
                  </w:r>
                </w:p>
              </w:tc>
              <w:tc>
                <w:tcPr>
                  <w:tcW w:w="3247" w:type="dxa"/>
                </w:tcPr>
                <w:p w14:paraId="0FCB5CDC" w14:textId="144E4E9C" w:rsidR="00643847" w:rsidRPr="004B317D" w:rsidRDefault="00275CE2" w:rsidP="00643847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proofErr w:type="spellStart"/>
                  <w:proofErr w:type="gramStart"/>
                  <w:r>
                    <w:rPr>
                      <w:rFonts w:cs="Calibri"/>
                      <w:szCs w:val="20"/>
                    </w:rPr>
                    <w:t>Customer.Ref.No</w:t>
                  </w:r>
                  <w:proofErr w:type="spellEnd"/>
                  <w:proofErr w:type="gramEnd"/>
                </w:p>
              </w:tc>
            </w:tr>
            <w:tr w:rsidR="00643847" w:rsidRPr="004B317D" w14:paraId="5A2DA711" w14:textId="77777777" w:rsidTr="003315BA">
              <w:tc>
                <w:tcPr>
                  <w:tcW w:w="2470" w:type="dxa"/>
                </w:tcPr>
                <w:p w14:paraId="5417D6FB" w14:textId="3B51F935" w:rsidR="00643847" w:rsidRDefault="00275CE2" w:rsidP="00643847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szCs w:val="20"/>
                    </w:rPr>
                    <w:t>Currency</w:t>
                  </w:r>
                </w:p>
              </w:tc>
              <w:tc>
                <w:tcPr>
                  <w:tcW w:w="1840" w:type="dxa"/>
                </w:tcPr>
                <w:p w14:paraId="319F31F4" w14:textId="2091DF3D" w:rsidR="00643847" w:rsidRPr="004B317D" w:rsidRDefault="00643847" w:rsidP="00643847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szCs w:val="20"/>
                    </w:rPr>
                    <w:t>String</w:t>
                  </w:r>
                </w:p>
              </w:tc>
              <w:tc>
                <w:tcPr>
                  <w:tcW w:w="3247" w:type="dxa"/>
                </w:tcPr>
                <w:p w14:paraId="434C1E27" w14:textId="407A9487" w:rsidR="00643847" w:rsidRDefault="00275CE2" w:rsidP="00643847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szCs w:val="20"/>
                    </w:rPr>
                    <w:t>Document Currency</w:t>
                  </w:r>
                </w:p>
              </w:tc>
            </w:tr>
            <w:tr w:rsidR="00275CE2" w:rsidRPr="004B317D" w14:paraId="5EECB947" w14:textId="77777777" w:rsidTr="003315BA">
              <w:tc>
                <w:tcPr>
                  <w:tcW w:w="2470" w:type="dxa"/>
                </w:tcPr>
                <w:p w14:paraId="0DFD21E6" w14:textId="11E46503" w:rsidR="00275CE2" w:rsidRDefault="00275CE2" w:rsidP="00643847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proofErr w:type="spellStart"/>
                  <w:r>
                    <w:rPr>
                      <w:rFonts w:cs="Calibri"/>
                      <w:szCs w:val="20"/>
                    </w:rPr>
                    <w:t>ExRate</w:t>
                  </w:r>
                  <w:proofErr w:type="spellEnd"/>
                </w:p>
              </w:tc>
              <w:tc>
                <w:tcPr>
                  <w:tcW w:w="1840" w:type="dxa"/>
                </w:tcPr>
                <w:p w14:paraId="430A23D6" w14:textId="3234F604" w:rsidR="00275CE2" w:rsidRDefault="00275CE2" w:rsidP="00643847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szCs w:val="20"/>
                    </w:rPr>
                    <w:t>String</w:t>
                  </w:r>
                </w:p>
              </w:tc>
              <w:tc>
                <w:tcPr>
                  <w:tcW w:w="3247" w:type="dxa"/>
                </w:tcPr>
                <w:p w14:paraId="770D93D1" w14:textId="62F52708" w:rsidR="00275CE2" w:rsidRDefault="00275CE2" w:rsidP="00643847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szCs w:val="20"/>
                    </w:rPr>
                    <w:t>Exchange Rate</w:t>
                  </w:r>
                </w:p>
              </w:tc>
            </w:tr>
            <w:tr w:rsidR="00275CE2" w:rsidRPr="004B317D" w14:paraId="1B30A61E" w14:textId="77777777" w:rsidTr="003315BA">
              <w:tc>
                <w:tcPr>
                  <w:tcW w:w="2470" w:type="dxa"/>
                </w:tcPr>
                <w:p w14:paraId="3B41B895" w14:textId="11A8E62E" w:rsidR="00275CE2" w:rsidRDefault="00275CE2" w:rsidP="00643847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proofErr w:type="spellStart"/>
                  <w:r>
                    <w:rPr>
                      <w:rFonts w:cs="Calibri"/>
                      <w:szCs w:val="20"/>
                    </w:rPr>
                    <w:t>SlpCode</w:t>
                  </w:r>
                  <w:proofErr w:type="spellEnd"/>
                </w:p>
              </w:tc>
              <w:tc>
                <w:tcPr>
                  <w:tcW w:w="1840" w:type="dxa"/>
                </w:tcPr>
                <w:p w14:paraId="6352F1BC" w14:textId="099CDBBC" w:rsidR="00275CE2" w:rsidRDefault="00275CE2" w:rsidP="00643847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szCs w:val="20"/>
                    </w:rPr>
                    <w:t xml:space="preserve">String </w:t>
                  </w:r>
                </w:p>
              </w:tc>
              <w:tc>
                <w:tcPr>
                  <w:tcW w:w="3247" w:type="dxa"/>
                </w:tcPr>
                <w:p w14:paraId="0010AFB0" w14:textId="1C4B1CDF" w:rsidR="00275CE2" w:rsidRDefault="00275CE2" w:rsidP="00643847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proofErr w:type="gramStart"/>
                  <w:r>
                    <w:rPr>
                      <w:rFonts w:cs="Calibri"/>
                      <w:szCs w:val="20"/>
                    </w:rPr>
                    <w:t>Sales Person</w:t>
                  </w:r>
                  <w:proofErr w:type="gramEnd"/>
                  <w:r>
                    <w:rPr>
                      <w:rFonts w:cs="Calibri"/>
                      <w:szCs w:val="20"/>
                    </w:rPr>
                    <w:t xml:space="preserve"> Code</w:t>
                  </w:r>
                </w:p>
              </w:tc>
            </w:tr>
            <w:tr w:rsidR="00275CE2" w:rsidRPr="004B317D" w14:paraId="03B55C4B" w14:textId="77777777" w:rsidTr="003315BA">
              <w:tc>
                <w:tcPr>
                  <w:tcW w:w="2470" w:type="dxa"/>
                </w:tcPr>
                <w:p w14:paraId="0655F535" w14:textId="645F2B47" w:rsidR="00275CE2" w:rsidRDefault="00275CE2" w:rsidP="00643847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szCs w:val="20"/>
                    </w:rPr>
                    <w:t>Comments</w:t>
                  </w:r>
                </w:p>
              </w:tc>
              <w:tc>
                <w:tcPr>
                  <w:tcW w:w="1840" w:type="dxa"/>
                </w:tcPr>
                <w:p w14:paraId="2AACA296" w14:textId="41643F07" w:rsidR="00275CE2" w:rsidRDefault="00275CE2" w:rsidP="00643847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szCs w:val="20"/>
                    </w:rPr>
                    <w:t>String</w:t>
                  </w:r>
                </w:p>
              </w:tc>
              <w:tc>
                <w:tcPr>
                  <w:tcW w:w="3247" w:type="dxa"/>
                </w:tcPr>
                <w:p w14:paraId="3BE60E0A" w14:textId="2A02BAEC" w:rsidR="00275CE2" w:rsidRDefault="00275CE2" w:rsidP="00643847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szCs w:val="20"/>
                    </w:rPr>
                    <w:t>Document Remarks</w:t>
                  </w:r>
                </w:p>
              </w:tc>
            </w:tr>
            <w:tr w:rsidR="009B5D3F" w:rsidRPr="004B317D" w14:paraId="7F735AED" w14:textId="77777777" w:rsidTr="003315BA">
              <w:tc>
                <w:tcPr>
                  <w:tcW w:w="2470" w:type="dxa"/>
                </w:tcPr>
                <w:p w14:paraId="64503679" w14:textId="056CB77A" w:rsidR="009B5D3F" w:rsidRPr="00373197" w:rsidRDefault="00275CE2" w:rsidP="009B5D3F">
                  <w:pPr>
                    <w:spacing w:after="0" w:line="240" w:lineRule="auto"/>
                    <w:rPr>
                      <w:rFonts w:cs="Calibri"/>
                      <w:b/>
                      <w:bCs/>
                      <w:szCs w:val="20"/>
                      <w:highlight w:val="yellow"/>
                    </w:rPr>
                  </w:pPr>
                  <w:proofErr w:type="spellStart"/>
                  <w:r w:rsidRPr="00373197">
                    <w:rPr>
                      <w:rFonts w:cs="Calibri"/>
                      <w:szCs w:val="20"/>
                      <w:highlight w:val="yellow"/>
                    </w:rPr>
                    <w:t>BaseDocuments</w:t>
                  </w:r>
                  <w:proofErr w:type="spellEnd"/>
                </w:p>
              </w:tc>
              <w:tc>
                <w:tcPr>
                  <w:tcW w:w="1840" w:type="dxa"/>
                </w:tcPr>
                <w:p w14:paraId="7446ADCD" w14:textId="0DEBEB4A" w:rsidR="009B5D3F" w:rsidRDefault="00275CE2" w:rsidP="009B5D3F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szCs w:val="20"/>
                    </w:rPr>
                    <w:t>List Elements</w:t>
                  </w:r>
                </w:p>
              </w:tc>
              <w:tc>
                <w:tcPr>
                  <w:tcW w:w="3247" w:type="dxa"/>
                </w:tcPr>
                <w:p w14:paraId="56867640" w14:textId="11434835" w:rsidR="009B5D3F" w:rsidRDefault="009B5D3F" w:rsidP="009B5D3F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</w:p>
              </w:tc>
            </w:tr>
            <w:tr w:rsidR="00373197" w:rsidRPr="004B317D" w14:paraId="1F1503AC" w14:textId="77777777" w:rsidTr="003315BA">
              <w:tc>
                <w:tcPr>
                  <w:tcW w:w="2470" w:type="dxa"/>
                </w:tcPr>
                <w:p w14:paraId="487679AF" w14:textId="77777777" w:rsidR="00373197" w:rsidRDefault="00373197" w:rsidP="009B5D3F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</w:p>
              </w:tc>
              <w:tc>
                <w:tcPr>
                  <w:tcW w:w="1840" w:type="dxa"/>
                </w:tcPr>
                <w:p w14:paraId="0427124F" w14:textId="77777777" w:rsidR="00373197" w:rsidRDefault="00373197" w:rsidP="009B5D3F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</w:p>
              </w:tc>
              <w:tc>
                <w:tcPr>
                  <w:tcW w:w="3247" w:type="dxa"/>
                </w:tcPr>
                <w:p w14:paraId="69F60B1B" w14:textId="77777777" w:rsidR="00373197" w:rsidRDefault="00373197" w:rsidP="009B5D3F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</w:p>
              </w:tc>
            </w:tr>
            <w:tr w:rsidR="009B5D3F" w:rsidRPr="004B317D" w14:paraId="417436D7" w14:textId="77777777" w:rsidTr="003315BA">
              <w:tc>
                <w:tcPr>
                  <w:tcW w:w="2470" w:type="dxa"/>
                </w:tcPr>
                <w:p w14:paraId="13550E4D" w14:textId="1A9F1BB5" w:rsidR="009B5D3F" w:rsidRDefault="00275CE2" w:rsidP="009B5D3F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proofErr w:type="spellStart"/>
                  <w:r>
                    <w:rPr>
                      <w:rFonts w:cs="Calibri"/>
                      <w:szCs w:val="20"/>
                    </w:rPr>
                    <w:t>BaseEntry</w:t>
                  </w:r>
                  <w:proofErr w:type="spellEnd"/>
                </w:p>
              </w:tc>
              <w:tc>
                <w:tcPr>
                  <w:tcW w:w="1840" w:type="dxa"/>
                </w:tcPr>
                <w:p w14:paraId="411253AC" w14:textId="7E42C7AF" w:rsidR="009B5D3F" w:rsidRDefault="009B5D3F" w:rsidP="009B5D3F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szCs w:val="20"/>
                    </w:rPr>
                    <w:t>String</w:t>
                  </w:r>
                </w:p>
              </w:tc>
              <w:tc>
                <w:tcPr>
                  <w:tcW w:w="3247" w:type="dxa"/>
                </w:tcPr>
                <w:p w14:paraId="7720D40F" w14:textId="3D15861F" w:rsidR="009B5D3F" w:rsidRDefault="00275CE2" w:rsidP="009B5D3F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szCs w:val="20"/>
                    </w:rPr>
                    <w:t xml:space="preserve">Base Document </w:t>
                  </w:r>
                  <w:proofErr w:type="spellStart"/>
                  <w:r>
                    <w:rPr>
                      <w:rFonts w:cs="Calibri"/>
                      <w:szCs w:val="20"/>
                    </w:rPr>
                    <w:t>Doc.Entry</w:t>
                  </w:r>
                  <w:proofErr w:type="spellEnd"/>
                </w:p>
              </w:tc>
            </w:tr>
            <w:tr w:rsidR="009B5D3F" w:rsidRPr="004B317D" w14:paraId="263FDC26" w14:textId="77777777" w:rsidTr="003315BA">
              <w:tc>
                <w:tcPr>
                  <w:tcW w:w="2470" w:type="dxa"/>
                </w:tcPr>
                <w:p w14:paraId="6622EBDB" w14:textId="0390F649" w:rsidR="009B5D3F" w:rsidRDefault="00373197" w:rsidP="009B5D3F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proofErr w:type="spellStart"/>
                  <w:r>
                    <w:rPr>
                      <w:rFonts w:cs="Calibri"/>
                      <w:szCs w:val="20"/>
                    </w:rPr>
                    <w:t>ConvertOption</w:t>
                  </w:r>
                  <w:proofErr w:type="spellEnd"/>
                </w:p>
              </w:tc>
              <w:tc>
                <w:tcPr>
                  <w:tcW w:w="1840" w:type="dxa"/>
                </w:tcPr>
                <w:p w14:paraId="64BF24FF" w14:textId="01BE6F5B" w:rsidR="009B5D3F" w:rsidRDefault="00373197" w:rsidP="009B5D3F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szCs w:val="20"/>
                    </w:rPr>
                    <w:t>String</w:t>
                  </w:r>
                </w:p>
              </w:tc>
              <w:tc>
                <w:tcPr>
                  <w:tcW w:w="3247" w:type="dxa"/>
                </w:tcPr>
                <w:p w14:paraId="13FB2ED2" w14:textId="73233B5A" w:rsidR="009B5D3F" w:rsidRDefault="00373197" w:rsidP="009B5D3F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szCs w:val="20"/>
                    </w:rPr>
                    <w:t>P-Partial/F-Full</w:t>
                  </w:r>
                </w:p>
              </w:tc>
            </w:tr>
            <w:tr w:rsidR="00373197" w:rsidRPr="004B317D" w14:paraId="1C30874F" w14:textId="77777777" w:rsidTr="003315BA">
              <w:tc>
                <w:tcPr>
                  <w:tcW w:w="2470" w:type="dxa"/>
                </w:tcPr>
                <w:p w14:paraId="4A5D5F55" w14:textId="36989D9F" w:rsidR="00373197" w:rsidRDefault="00373197" w:rsidP="009B5D3F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szCs w:val="20"/>
                    </w:rPr>
                    <w:t>Lines</w:t>
                  </w:r>
                </w:p>
              </w:tc>
              <w:tc>
                <w:tcPr>
                  <w:tcW w:w="1840" w:type="dxa"/>
                </w:tcPr>
                <w:p w14:paraId="7B1F14FF" w14:textId="74FCD60B" w:rsidR="00373197" w:rsidRDefault="00373197" w:rsidP="009B5D3F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szCs w:val="20"/>
                    </w:rPr>
                    <w:t>List Elements</w:t>
                  </w:r>
                </w:p>
              </w:tc>
              <w:tc>
                <w:tcPr>
                  <w:tcW w:w="3247" w:type="dxa"/>
                </w:tcPr>
                <w:p w14:paraId="727561A9" w14:textId="77777777" w:rsidR="00373197" w:rsidRDefault="00373197" w:rsidP="009B5D3F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</w:p>
              </w:tc>
            </w:tr>
            <w:tr w:rsidR="00373197" w:rsidRPr="004B317D" w14:paraId="1173907E" w14:textId="77777777" w:rsidTr="003315BA">
              <w:tc>
                <w:tcPr>
                  <w:tcW w:w="2470" w:type="dxa"/>
                </w:tcPr>
                <w:p w14:paraId="21FB82B6" w14:textId="4968F58E" w:rsidR="00373197" w:rsidRDefault="00373197" w:rsidP="009B5D3F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proofErr w:type="spellStart"/>
                  <w:r>
                    <w:rPr>
                      <w:rFonts w:cs="Calibri"/>
                      <w:szCs w:val="20"/>
                    </w:rPr>
                    <w:t>LineNumber</w:t>
                  </w:r>
                  <w:proofErr w:type="spellEnd"/>
                </w:p>
              </w:tc>
              <w:tc>
                <w:tcPr>
                  <w:tcW w:w="1840" w:type="dxa"/>
                </w:tcPr>
                <w:p w14:paraId="48D23F0F" w14:textId="1CA50EFB" w:rsidR="00373197" w:rsidRDefault="00373197" w:rsidP="009B5D3F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szCs w:val="20"/>
                    </w:rPr>
                    <w:t>String</w:t>
                  </w:r>
                </w:p>
              </w:tc>
              <w:tc>
                <w:tcPr>
                  <w:tcW w:w="3247" w:type="dxa"/>
                </w:tcPr>
                <w:p w14:paraId="44C9EC1B" w14:textId="6DFD248D" w:rsidR="00373197" w:rsidRDefault="00373197" w:rsidP="009B5D3F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szCs w:val="20"/>
                    </w:rPr>
                    <w:t xml:space="preserve">Base Document Line Number </w:t>
                  </w:r>
                </w:p>
              </w:tc>
            </w:tr>
            <w:tr w:rsidR="00373197" w:rsidRPr="004B317D" w14:paraId="47FF3B32" w14:textId="77777777" w:rsidTr="003315BA">
              <w:tc>
                <w:tcPr>
                  <w:tcW w:w="2470" w:type="dxa"/>
                </w:tcPr>
                <w:p w14:paraId="7BD52CD2" w14:textId="3AC01FB4" w:rsidR="00373197" w:rsidRDefault="00373197" w:rsidP="009B5D3F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proofErr w:type="spellStart"/>
                  <w:r>
                    <w:rPr>
                      <w:rFonts w:cs="Calibri"/>
                      <w:szCs w:val="20"/>
                    </w:rPr>
                    <w:lastRenderedPageBreak/>
                    <w:t>ItemCode</w:t>
                  </w:r>
                  <w:proofErr w:type="spellEnd"/>
                </w:p>
              </w:tc>
              <w:tc>
                <w:tcPr>
                  <w:tcW w:w="1840" w:type="dxa"/>
                </w:tcPr>
                <w:p w14:paraId="3C256043" w14:textId="3A4C4DEA" w:rsidR="00373197" w:rsidRDefault="00373197" w:rsidP="009B5D3F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szCs w:val="20"/>
                    </w:rPr>
                    <w:t>String</w:t>
                  </w:r>
                </w:p>
              </w:tc>
              <w:tc>
                <w:tcPr>
                  <w:tcW w:w="3247" w:type="dxa"/>
                </w:tcPr>
                <w:p w14:paraId="00EABA71" w14:textId="26BFB923" w:rsidR="00373197" w:rsidRDefault="00373197" w:rsidP="009B5D3F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szCs w:val="20"/>
                    </w:rPr>
                    <w:t xml:space="preserve">Base Line </w:t>
                  </w:r>
                  <w:proofErr w:type="spellStart"/>
                  <w:r>
                    <w:rPr>
                      <w:rFonts w:cs="Calibri"/>
                      <w:szCs w:val="20"/>
                    </w:rPr>
                    <w:t>ItemCode</w:t>
                  </w:r>
                  <w:proofErr w:type="spellEnd"/>
                </w:p>
              </w:tc>
            </w:tr>
            <w:tr w:rsidR="00373197" w:rsidRPr="004B317D" w14:paraId="0A3EDCD8" w14:textId="77777777" w:rsidTr="003315BA">
              <w:tc>
                <w:tcPr>
                  <w:tcW w:w="2470" w:type="dxa"/>
                </w:tcPr>
                <w:p w14:paraId="454847A2" w14:textId="1B89E6D9" w:rsidR="00373197" w:rsidRDefault="00373197" w:rsidP="009B5D3F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szCs w:val="20"/>
                    </w:rPr>
                    <w:t>Quantity</w:t>
                  </w:r>
                </w:p>
              </w:tc>
              <w:tc>
                <w:tcPr>
                  <w:tcW w:w="1840" w:type="dxa"/>
                </w:tcPr>
                <w:p w14:paraId="00F0DD4F" w14:textId="0BCEF0C8" w:rsidR="00373197" w:rsidRDefault="00373197" w:rsidP="009B5D3F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szCs w:val="20"/>
                    </w:rPr>
                    <w:t>String</w:t>
                  </w:r>
                </w:p>
              </w:tc>
              <w:tc>
                <w:tcPr>
                  <w:tcW w:w="3247" w:type="dxa"/>
                </w:tcPr>
                <w:p w14:paraId="3366CFCE" w14:textId="28C33203" w:rsidR="00373197" w:rsidRDefault="00373197" w:rsidP="009B5D3F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szCs w:val="20"/>
                    </w:rPr>
                    <w:t>Quantity</w:t>
                  </w:r>
                </w:p>
              </w:tc>
            </w:tr>
            <w:tr w:rsidR="00373197" w:rsidRPr="004B317D" w14:paraId="5F8A7CBD" w14:textId="77777777" w:rsidTr="003315BA">
              <w:tc>
                <w:tcPr>
                  <w:tcW w:w="2470" w:type="dxa"/>
                </w:tcPr>
                <w:p w14:paraId="50C5EEBF" w14:textId="127A9B17" w:rsidR="00373197" w:rsidRDefault="00373197" w:rsidP="009B5D3F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szCs w:val="20"/>
                    </w:rPr>
                    <w:t>Warehouse</w:t>
                  </w:r>
                </w:p>
              </w:tc>
              <w:tc>
                <w:tcPr>
                  <w:tcW w:w="1840" w:type="dxa"/>
                </w:tcPr>
                <w:p w14:paraId="5464EA34" w14:textId="3FFC4EB9" w:rsidR="00373197" w:rsidRDefault="00373197" w:rsidP="009B5D3F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r>
                    <w:rPr>
                      <w:rFonts w:cs="Calibri"/>
                      <w:szCs w:val="20"/>
                    </w:rPr>
                    <w:t>String</w:t>
                  </w:r>
                </w:p>
              </w:tc>
              <w:tc>
                <w:tcPr>
                  <w:tcW w:w="3247" w:type="dxa"/>
                </w:tcPr>
                <w:p w14:paraId="3E79BE68" w14:textId="5356FA15" w:rsidR="00373197" w:rsidRDefault="00373197" w:rsidP="009B5D3F">
                  <w:pPr>
                    <w:spacing w:after="0" w:line="240" w:lineRule="auto"/>
                    <w:rPr>
                      <w:rFonts w:cs="Calibri"/>
                      <w:szCs w:val="20"/>
                    </w:rPr>
                  </w:pPr>
                  <w:proofErr w:type="spellStart"/>
                  <w:r>
                    <w:rPr>
                      <w:rFonts w:cs="Calibri"/>
                      <w:szCs w:val="20"/>
                    </w:rPr>
                    <w:t>BaseLine</w:t>
                  </w:r>
                  <w:proofErr w:type="spellEnd"/>
                  <w:r>
                    <w:rPr>
                      <w:rFonts w:cs="Calibri"/>
                      <w:szCs w:val="20"/>
                    </w:rPr>
                    <w:t xml:space="preserve"> Warehouse</w:t>
                  </w:r>
                </w:p>
              </w:tc>
            </w:tr>
          </w:tbl>
          <w:p w14:paraId="558A5539" w14:textId="77777777" w:rsidR="00643847" w:rsidRPr="004B317D" w:rsidRDefault="00643847" w:rsidP="00113714">
            <w:pPr>
              <w:spacing w:after="0" w:line="240" w:lineRule="auto"/>
              <w:rPr>
                <w:rFonts w:cs="Calibri"/>
                <w:b/>
                <w:szCs w:val="20"/>
              </w:rPr>
            </w:pPr>
          </w:p>
        </w:tc>
      </w:tr>
      <w:tr w:rsidR="00643847" w:rsidRPr="004B317D" w14:paraId="109E8124" w14:textId="77777777" w:rsidTr="00113714">
        <w:trPr>
          <w:trHeight w:val="923"/>
        </w:trPr>
        <w:tc>
          <w:tcPr>
            <w:tcW w:w="1384" w:type="dxa"/>
          </w:tcPr>
          <w:p w14:paraId="552551A2" w14:textId="77777777" w:rsidR="00643847" w:rsidRPr="004B317D" w:rsidRDefault="00643847" w:rsidP="00113714">
            <w:pPr>
              <w:spacing w:after="0" w:line="240" w:lineRule="auto"/>
              <w:rPr>
                <w:rFonts w:cs="Calibri"/>
                <w:b/>
                <w:szCs w:val="20"/>
              </w:rPr>
            </w:pPr>
          </w:p>
          <w:p w14:paraId="13B991BD" w14:textId="77777777" w:rsidR="00643847" w:rsidRPr="004B317D" w:rsidRDefault="00643847" w:rsidP="00113714">
            <w:pPr>
              <w:spacing w:after="0" w:line="240" w:lineRule="auto"/>
              <w:rPr>
                <w:rFonts w:cs="Calibri"/>
                <w:b/>
                <w:color w:val="365F91"/>
                <w:szCs w:val="20"/>
              </w:rPr>
            </w:pPr>
            <w:r w:rsidRPr="004B317D">
              <w:rPr>
                <w:rFonts w:cs="Calibri"/>
                <w:b/>
                <w:color w:val="365F91"/>
                <w:szCs w:val="20"/>
              </w:rPr>
              <w:t>Request String</w:t>
            </w:r>
          </w:p>
          <w:p w14:paraId="5118C9FD" w14:textId="77777777" w:rsidR="00643847" w:rsidRPr="004B317D" w:rsidRDefault="00643847" w:rsidP="00113714">
            <w:pPr>
              <w:spacing w:after="0" w:line="240" w:lineRule="auto"/>
              <w:rPr>
                <w:rFonts w:cs="Calibri"/>
                <w:b/>
                <w:szCs w:val="20"/>
              </w:rPr>
            </w:pPr>
          </w:p>
        </w:tc>
        <w:tc>
          <w:tcPr>
            <w:tcW w:w="7858" w:type="dxa"/>
          </w:tcPr>
          <w:p w14:paraId="33010E5E" w14:textId="77777777" w:rsidR="001B562B" w:rsidRPr="001B562B" w:rsidRDefault="001B562B" w:rsidP="001B562B">
            <w:pPr>
              <w:spacing w:after="0" w:line="240" w:lineRule="auto"/>
              <w:rPr>
                <w:rFonts w:cs="Calibri"/>
                <w:color w:val="943634"/>
                <w:szCs w:val="20"/>
                <w:lang w:val="en-IN"/>
              </w:rPr>
            </w:pPr>
            <w:r w:rsidRPr="001B562B">
              <w:rPr>
                <w:rFonts w:cs="Calibri"/>
                <w:color w:val="943634"/>
                <w:szCs w:val="20"/>
                <w:lang w:val="en-IN"/>
              </w:rPr>
              <w:t>{</w:t>
            </w:r>
          </w:p>
          <w:p w14:paraId="4A910876" w14:textId="77777777" w:rsidR="001B562B" w:rsidRPr="001B562B" w:rsidRDefault="001B562B" w:rsidP="001B562B">
            <w:pPr>
              <w:spacing w:after="0" w:line="240" w:lineRule="auto"/>
              <w:rPr>
                <w:rFonts w:cs="Calibri"/>
                <w:color w:val="943634"/>
                <w:szCs w:val="20"/>
                <w:lang w:val="en-IN"/>
              </w:rPr>
            </w:pP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"</w:t>
            </w:r>
            <w:proofErr w:type="spellStart"/>
            <w:r w:rsidRPr="001B562B">
              <w:rPr>
                <w:rFonts w:cs="Calibri"/>
                <w:color w:val="943634"/>
                <w:szCs w:val="20"/>
                <w:lang w:val="en-IN"/>
              </w:rPr>
              <w:t>CompanyDB</w:t>
            </w:r>
            <w:proofErr w:type="spellEnd"/>
            <w:r w:rsidRPr="001B562B">
              <w:rPr>
                <w:rFonts w:cs="Calibri"/>
                <w:color w:val="943634"/>
                <w:szCs w:val="20"/>
                <w:lang w:val="en-IN"/>
              </w:rPr>
              <w:t>": "</w:t>
            </w:r>
            <w:proofErr w:type="spellStart"/>
            <w:r w:rsidRPr="001B562B">
              <w:rPr>
                <w:rFonts w:cs="Calibri"/>
                <w:color w:val="943634"/>
                <w:szCs w:val="20"/>
                <w:lang w:val="en-IN"/>
              </w:rPr>
              <w:t>NewEast_Test</w:t>
            </w:r>
            <w:proofErr w:type="spellEnd"/>
            <w:r w:rsidRPr="001B562B">
              <w:rPr>
                <w:rFonts w:cs="Calibri"/>
                <w:color w:val="943634"/>
                <w:szCs w:val="20"/>
                <w:lang w:val="en-IN"/>
              </w:rPr>
              <w:t>",</w:t>
            </w:r>
          </w:p>
          <w:p w14:paraId="38FE6851" w14:textId="77777777" w:rsidR="001B562B" w:rsidRPr="001B562B" w:rsidRDefault="001B562B" w:rsidP="001B562B">
            <w:pPr>
              <w:spacing w:after="0" w:line="240" w:lineRule="auto"/>
              <w:rPr>
                <w:rFonts w:cs="Calibri"/>
                <w:color w:val="943634"/>
                <w:szCs w:val="20"/>
                <w:lang w:val="en-IN"/>
              </w:rPr>
            </w:pP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"</w:t>
            </w:r>
            <w:proofErr w:type="spellStart"/>
            <w:r w:rsidRPr="001B562B">
              <w:rPr>
                <w:rFonts w:cs="Calibri"/>
                <w:color w:val="943634"/>
                <w:szCs w:val="20"/>
                <w:lang w:val="en-IN"/>
              </w:rPr>
              <w:t>CardCode</w:t>
            </w:r>
            <w:proofErr w:type="spellEnd"/>
            <w:r w:rsidRPr="001B562B">
              <w:rPr>
                <w:rFonts w:cs="Calibri"/>
                <w:color w:val="943634"/>
                <w:szCs w:val="20"/>
                <w:lang w:val="en-IN"/>
              </w:rPr>
              <w:t>": "A0003",</w:t>
            </w:r>
          </w:p>
          <w:p w14:paraId="12F4AFEA" w14:textId="77777777" w:rsidR="001B562B" w:rsidRPr="001B562B" w:rsidRDefault="001B562B" w:rsidP="001B562B">
            <w:pPr>
              <w:spacing w:after="0" w:line="240" w:lineRule="auto"/>
              <w:rPr>
                <w:rFonts w:cs="Calibri"/>
                <w:color w:val="943634"/>
                <w:szCs w:val="20"/>
                <w:lang w:val="en-IN"/>
              </w:rPr>
            </w:pP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"</w:t>
            </w:r>
            <w:proofErr w:type="spellStart"/>
            <w:r w:rsidRPr="001B562B">
              <w:rPr>
                <w:rFonts w:cs="Calibri"/>
                <w:color w:val="943634"/>
                <w:szCs w:val="20"/>
                <w:lang w:val="en-IN"/>
              </w:rPr>
              <w:t>CardName</w:t>
            </w:r>
            <w:proofErr w:type="spellEnd"/>
            <w:r w:rsidRPr="001B562B">
              <w:rPr>
                <w:rFonts w:cs="Calibri"/>
                <w:color w:val="943634"/>
                <w:szCs w:val="20"/>
                <w:lang w:val="en-IN"/>
              </w:rPr>
              <w:t>": "Maxi-</w:t>
            </w:r>
            <w:proofErr w:type="spellStart"/>
            <w:r w:rsidRPr="001B562B">
              <w:rPr>
                <w:rFonts w:cs="Calibri"/>
                <w:color w:val="943634"/>
                <w:szCs w:val="20"/>
                <w:lang w:val="en-IN"/>
              </w:rPr>
              <w:t>Teq</w:t>
            </w:r>
            <w:proofErr w:type="spellEnd"/>
            <w:r w:rsidRPr="001B562B">
              <w:rPr>
                <w:rFonts w:cs="Calibri"/>
                <w:color w:val="943634"/>
                <w:szCs w:val="20"/>
                <w:lang w:val="en-IN"/>
              </w:rPr>
              <w:t>",</w:t>
            </w:r>
          </w:p>
          <w:p w14:paraId="500D583B" w14:textId="77777777" w:rsidR="001B562B" w:rsidRPr="001B562B" w:rsidRDefault="001B562B" w:rsidP="001B562B">
            <w:pPr>
              <w:spacing w:after="0" w:line="240" w:lineRule="auto"/>
              <w:rPr>
                <w:rFonts w:cs="Calibri"/>
                <w:color w:val="943634"/>
                <w:szCs w:val="20"/>
                <w:lang w:val="en-IN"/>
              </w:rPr>
            </w:pP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"</w:t>
            </w:r>
            <w:proofErr w:type="spellStart"/>
            <w:r w:rsidRPr="001B562B">
              <w:rPr>
                <w:rFonts w:cs="Calibri"/>
                <w:color w:val="943634"/>
                <w:szCs w:val="20"/>
                <w:lang w:val="en-IN"/>
              </w:rPr>
              <w:t>DocDate</w:t>
            </w:r>
            <w:proofErr w:type="spellEnd"/>
            <w:r w:rsidRPr="001B562B">
              <w:rPr>
                <w:rFonts w:cs="Calibri"/>
                <w:color w:val="943634"/>
                <w:szCs w:val="20"/>
                <w:lang w:val="en-IN"/>
              </w:rPr>
              <w:t>": "20251128",</w:t>
            </w:r>
          </w:p>
          <w:p w14:paraId="2AFEC06D" w14:textId="77777777" w:rsidR="001B562B" w:rsidRPr="001B562B" w:rsidRDefault="001B562B" w:rsidP="001B562B">
            <w:pPr>
              <w:spacing w:after="0" w:line="240" w:lineRule="auto"/>
              <w:rPr>
                <w:rFonts w:cs="Calibri"/>
                <w:color w:val="943634"/>
                <w:szCs w:val="20"/>
                <w:lang w:val="en-IN"/>
              </w:rPr>
            </w:pP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"</w:t>
            </w:r>
            <w:proofErr w:type="spellStart"/>
            <w:r w:rsidRPr="001B562B">
              <w:rPr>
                <w:rFonts w:cs="Calibri"/>
                <w:color w:val="943634"/>
                <w:szCs w:val="20"/>
                <w:lang w:val="en-IN"/>
              </w:rPr>
              <w:t>DocDueDate</w:t>
            </w:r>
            <w:proofErr w:type="spellEnd"/>
            <w:r w:rsidRPr="001B562B">
              <w:rPr>
                <w:rFonts w:cs="Calibri"/>
                <w:color w:val="943634"/>
                <w:szCs w:val="20"/>
                <w:lang w:val="en-IN"/>
              </w:rPr>
              <w:t>": "20251128",</w:t>
            </w:r>
          </w:p>
          <w:p w14:paraId="0A28EC25" w14:textId="77777777" w:rsidR="001B562B" w:rsidRPr="001B562B" w:rsidRDefault="001B562B" w:rsidP="001B562B">
            <w:pPr>
              <w:spacing w:after="0" w:line="240" w:lineRule="auto"/>
              <w:rPr>
                <w:rFonts w:cs="Calibri"/>
                <w:color w:val="943634"/>
                <w:szCs w:val="20"/>
                <w:lang w:val="en-IN"/>
              </w:rPr>
            </w:pP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"</w:t>
            </w:r>
            <w:proofErr w:type="spellStart"/>
            <w:r w:rsidRPr="001B562B">
              <w:rPr>
                <w:rFonts w:cs="Calibri"/>
                <w:color w:val="943634"/>
                <w:szCs w:val="20"/>
                <w:lang w:val="en-IN"/>
              </w:rPr>
              <w:t>SourceDocument</w:t>
            </w:r>
            <w:proofErr w:type="spellEnd"/>
            <w:r w:rsidRPr="001B562B">
              <w:rPr>
                <w:rFonts w:cs="Calibri"/>
                <w:color w:val="943634"/>
                <w:szCs w:val="20"/>
                <w:lang w:val="en-IN"/>
              </w:rPr>
              <w:t>": "INV",</w:t>
            </w:r>
          </w:p>
          <w:p w14:paraId="5EF7F30C" w14:textId="77777777" w:rsidR="001B562B" w:rsidRPr="001B562B" w:rsidRDefault="001B562B" w:rsidP="001B562B">
            <w:pPr>
              <w:spacing w:after="0" w:line="240" w:lineRule="auto"/>
              <w:rPr>
                <w:rFonts w:cs="Calibri"/>
                <w:color w:val="943634"/>
                <w:szCs w:val="20"/>
                <w:lang w:val="en-IN"/>
              </w:rPr>
            </w:pP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"</w:t>
            </w:r>
            <w:proofErr w:type="spellStart"/>
            <w:r w:rsidRPr="001B562B">
              <w:rPr>
                <w:rFonts w:cs="Calibri"/>
                <w:color w:val="943634"/>
                <w:szCs w:val="20"/>
                <w:lang w:val="en-IN"/>
              </w:rPr>
              <w:t>TargetDocument</w:t>
            </w:r>
            <w:proofErr w:type="spellEnd"/>
            <w:r w:rsidRPr="001B562B">
              <w:rPr>
                <w:rFonts w:cs="Calibri"/>
                <w:color w:val="943634"/>
                <w:szCs w:val="20"/>
                <w:lang w:val="en-IN"/>
              </w:rPr>
              <w:t>": "RR",</w:t>
            </w:r>
          </w:p>
          <w:p w14:paraId="6934089F" w14:textId="77777777" w:rsidR="001B562B" w:rsidRPr="001B562B" w:rsidRDefault="001B562B" w:rsidP="001B562B">
            <w:pPr>
              <w:spacing w:after="0" w:line="240" w:lineRule="auto"/>
              <w:rPr>
                <w:rFonts w:cs="Calibri"/>
                <w:color w:val="943634"/>
                <w:szCs w:val="20"/>
                <w:lang w:val="en-IN"/>
              </w:rPr>
            </w:pP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"</w:t>
            </w:r>
            <w:proofErr w:type="spellStart"/>
            <w:r w:rsidRPr="001B562B">
              <w:rPr>
                <w:rFonts w:cs="Calibri"/>
                <w:color w:val="943634"/>
                <w:szCs w:val="20"/>
                <w:lang w:val="en-IN"/>
              </w:rPr>
              <w:t>NumAtCard</w:t>
            </w:r>
            <w:proofErr w:type="spellEnd"/>
            <w:r w:rsidRPr="001B562B">
              <w:rPr>
                <w:rFonts w:cs="Calibri"/>
                <w:color w:val="943634"/>
                <w:szCs w:val="20"/>
                <w:lang w:val="en-IN"/>
              </w:rPr>
              <w:t>": "Test12345",</w:t>
            </w:r>
          </w:p>
          <w:p w14:paraId="0C3B9FDF" w14:textId="77777777" w:rsidR="001B562B" w:rsidRPr="001B562B" w:rsidRDefault="001B562B" w:rsidP="001B562B">
            <w:pPr>
              <w:spacing w:after="0" w:line="240" w:lineRule="auto"/>
              <w:rPr>
                <w:rFonts w:cs="Calibri"/>
                <w:color w:val="943634"/>
                <w:szCs w:val="20"/>
                <w:lang w:val="en-IN"/>
              </w:rPr>
            </w:pP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"Currency": "AED",</w:t>
            </w:r>
          </w:p>
          <w:p w14:paraId="6670D4E6" w14:textId="77777777" w:rsidR="001B562B" w:rsidRPr="001B562B" w:rsidRDefault="001B562B" w:rsidP="001B562B">
            <w:pPr>
              <w:spacing w:after="0" w:line="240" w:lineRule="auto"/>
              <w:rPr>
                <w:rFonts w:cs="Calibri"/>
                <w:color w:val="943634"/>
                <w:szCs w:val="20"/>
                <w:lang w:val="en-IN"/>
              </w:rPr>
            </w:pP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"</w:t>
            </w:r>
            <w:proofErr w:type="spellStart"/>
            <w:r w:rsidRPr="001B562B">
              <w:rPr>
                <w:rFonts w:cs="Calibri"/>
                <w:color w:val="943634"/>
                <w:szCs w:val="20"/>
                <w:lang w:val="en-IN"/>
              </w:rPr>
              <w:t>ExRate</w:t>
            </w:r>
            <w:proofErr w:type="spellEnd"/>
            <w:r w:rsidRPr="001B562B">
              <w:rPr>
                <w:rFonts w:cs="Calibri"/>
                <w:color w:val="943634"/>
                <w:szCs w:val="20"/>
                <w:lang w:val="en-IN"/>
              </w:rPr>
              <w:t>": "1",</w:t>
            </w:r>
          </w:p>
          <w:p w14:paraId="11A45FD0" w14:textId="77777777" w:rsidR="001B562B" w:rsidRPr="001B562B" w:rsidRDefault="001B562B" w:rsidP="001B562B">
            <w:pPr>
              <w:spacing w:after="0" w:line="240" w:lineRule="auto"/>
              <w:rPr>
                <w:rFonts w:cs="Calibri"/>
                <w:color w:val="943634"/>
                <w:szCs w:val="20"/>
                <w:lang w:val="en-IN"/>
              </w:rPr>
            </w:pP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"</w:t>
            </w:r>
            <w:proofErr w:type="spellStart"/>
            <w:r w:rsidRPr="001B562B">
              <w:rPr>
                <w:rFonts w:cs="Calibri"/>
                <w:color w:val="943634"/>
                <w:szCs w:val="20"/>
                <w:lang w:val="en-IN"/>
              </w:rPr>
              <w:t>SlpCode</w:t>
            </w:r>
            <w:proofErr w:type="spellEnd"/>
            <w:r w:rsidRPr="001B562B">
              <w:rPr>
                <w:rFonts w:cs="Calibri"/>
                <w:color w:val="943634"/>
                <w:szCs w:val="20"/>
                <w:lang w:val="en-IN"/>
              </w:rPr>
              <w:t>": "1",</w:t>
            </w:r>
          </w:p>
          <w:p w14:paraId="69FC6362" w14:textId="77777777" w:rsidR="001B562B" w:rsidRPr="001B562B" w:rsidRDefault="001B562B" w:rsidP="001B562B">
            <w:pPr>
              <w:spacing w:after="0" w:line="240" w:lineRule="auto"/>
              <w:rPr>
                <w:rFonts w:cs="Calibri"/>
                <w:color w:val="943634"/>
                <w:szCs w:val="20"/>
                <w:lang w:val="en-IN"/>
              </w:rPr>
            </w:pP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"Comments": "",</w:t>
            </w:r>
          </w:p>
          <w:p w14:paraId="127DA8FB" w14:textId="77777777" w:rsidR="001B562B" w:rsidRPr="001B562B" w:rsidRDefault="001B562B" w:rsidP="001B562B">
            <w:pPr>
              <w:spacing w:after="0" w:line="240" w:lineRule="auto"/>
              <w:rPr>
                <w:rFonts w:cs="Calibri"/>
                <w:color w:val="943634"/>
                <w:szCs w:val="20"/>
                <w:lang w:val="en-IN"/>
              </w:rPr>
            </w:pP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"</w:t>
            </w:r>
            <w:proofErr w:type="spellStart"/>
            <w:r w:rsidRPr="001B562B">
              <w:rPr>
                <w:rFonts w:cs="Calibri"/>
                <w:color w:val="943634"/>
                <w:szCs w:val="20"/>
                <w:lang w:val="en-IN"/>
              </w:rPr>
              <w:t>BaseDocuments</w:t>
            </w:r>
            <w:proofErr w:type="spellEnd"/>
            <w:r w:rsidRPr="001B562B">
              <w:rPr>
                <w:rFonts w:cs="Calibri"/>
                <w:color w:val="943634"/>
                <w:szCs w:val="20"/>
                <w:lang w:val="en-IN"/>
              </w:rPr>
              <w:t>": [</w:t>
            </w:r>
          </w:p>
          <w:p w14:paraId="79C85AC1" w14:textId="77777777" w:rsidR="001B562B" w:rsidRPr="001B562B" w:rsidRDefault="001B562B" w:rsidP="001B562B">
            <w:pPr>
              <w:spacing w:after="0" w:line="240" w:lineRule="auto"/>
              <w:rPr>
                <w:rFonts w:cs="Calibri"/>
                <w:color w:val="943634"/>
                <w:szCs w:val="20"/>
                <w:lang w:val="en-IN"/>
              </w:rPr>
            </w:pP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{</w:t>
            </w:r>
          </w:p>
          <w:p w14:paraId="164E9973" w14:textId="77777777" w:rsidR="001B562B" w:rsidRPr="001B562B" w:rsidRDefault="001B562B" w:rsidP="001B562B">
            <w:pPr>
              <w:spacing w:after="0" w:line="240" w:lineRule="auto"/>
              <w:rPr>
                <w:rFonts w:cs="Calibri"/>
                <w:color w:val="943634"/>
                <w:szCs w:val="20"/>
                <w:lang w:val="en-IN"/>
              </w:rPr>
            </w:pP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"</w:t>
            </w:r>
            <w:proofErr w:type="spellStart"/>
            <w:r w:rsidRPr="001B562B">
              <w:rPr>
                <w:rFonts w:cs="Calibri"/>
                <w:color w:val="943634"/>
                <w:szCs w:val="20"/>
                <w:lang w:val="en-IN"/>
              </w:rPr>
              <w:t>BaseEntry</w:t>
            </w:r>
            <w:proofErr w:type="spellEnd"/>
            <w:r w:rsidRPr="001B562B">
              <w:rPr>
                <w:rFonts w:cs="Calibri"/>
                <w:color w:val="943634"/>
                <w:szCs w:val="20"/>
                <w:lang w:val="en-IN"/>
              </w:rPr>
              <w:t>": "141",</w:t>
            </w:r>
          </w:p>
          <w:p w14:paraId="606183A7" w14:textId="77777777" w:rsidR="001B562B" w:rsidRPr="001B562B" w:rsidRDefault="001B562B" w:rsidP="001B562B">
            <w:pPr>
              <w:spacing w:after="0" w:line="240" w:lineRule="auto"/>
              <w:rPr>
                <w:rFonts w:cs="Calibri"/>
                <w:color w:val="943634"/>
                <w:szCs w:val="20"/>
                <w:lang w:val="en-IN"/>
              </w:rPr>
            </w:pP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"</w:t>
            </w:r>
            <w:proofErr w:type="spellStart"/>
            <w:r w:rsidRPr="001B562B">
              <w:rPr>
                <w:rFonts w:cs="Calibri"/>
                <w:color w:val="943634"/>
                <w:szCs w:val="20"/>
                <w:lang w:val="en-IN"/>
              </w:rPr>
              <w:t>ConvertOption</w:t>
            </w:r>
            <w:proofErr w:type="spellEnd"/>
            <w:r w:rsidRPr="001B562B">
              <w:rPr>
                <w:rFonts w:cs="Calibri"/>
                <w:color w:val="943634"/>
                <w:szCs w:val="20"/>
                <w:lang w:val="en-IN"/>
              </w:rPr>
              <w:t>": "P",</w:t>
            </w:r>
          </w:p>
          <w:p w14:paraId="18048453" w14:textId="77777777" w:rsidR="001B562B" w:rsidRPr="001B562B" w:rsidRDefault="001B562B" w:rsidP="001B562B">
            <w:pPr>
              <w:spacing w:after="0" w:line="240" w:lineRule="auto"/>
              <w:rPr>
                <w:rFonts w:cs="Calibri"/>
                <w:color w:val="943634"/>
                <w:szCs w:val="20"/>
                <w:lang w:val="en-IN"/>
              </w:rPr>
            </w:pP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"Lines": [</w:t>
            </w:r>
          </w:p>
          <w:p w14:paraId="005511CA" w14:textId="77777777" w:rsidR="001B562B" w:rsidRPr="001B562B" w:rsidRDefault="001B562B" w:rsidP="001B562B">
            <w:pPr>
              <w:spacing w:after="0" w:line="240" w:lineRule="auto"/>
              <w:rPr>
                <w:rFonts w:cs="Calibri"/>
                <w:color w:val="943634"/>
                <w:szCs w:val="20"/>
                <w:lang w:val="en-IN"/>
              </w:rPr>
            </w:pP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{</w:t>
            </w:r>
          </w:p>
          <w:p w14:paraId="5A98173F" w14:textId="77777777" w:rsidR="001B562B" w:rsidRPr="001B562B" w:rsidRDefault="001B562B" w:rsidP="001B562B">
            <w:pPr>
              <w:spacing w:after="0" w:line="240" w:lineRule="auto"/>
              <w:rPr>
                <w:rFonts w:cs="Calibri"/>
                <w:color w:val="943634"/>
                <w:szCs w:val="20"/>
                <w:lang w:val="en-IN"/>
              </w:rPr>
            </w:pP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"</w:t>
            </w:r>
            <w:proofErr w:type="spellStart"/>
            <w:r w:rsidRPr="001B562B">
              <w:rPr>
                <w:rFonts w:cs="Calibri"/>
                <w:color w:val="943634"/>
                <w:szCs w:val="20"/>
                <w:lang w:val="en-IN"/>
              </w:rPr>
              <w:t>LineNumber</w:t>
            </w:r>
            <w:proofErr w:type="spellEnd"/>
            <w:r w:rsidRPr="001B562B">
              <w:rPr>
                <w:rFonts w:cs="Calibri"/>
                <w:color w:val="943634"/>
                <w:szCs w:val="20"/>
                <w:lang w:val="en-IN"/>
              </w:rPr>
              <w:t>": "0",</w:t>
            </w:r>
          </w:p>
          <w:p w14:paraId="17C0B3D1" w14:textId="77777777" w:rsidR="001B562B" w:rsidRPr="001B562B" w:rsidRDefault="001B562B" w:rsidP="001B562B">
            <w:pPr>
              <w:spacing w:after="0" w:line="240" w:lineRule="auto"/>
              <w:rPr>
                <w:rFonts w:cs="Calibri"/>
                <w:color w:val="943634"/>
                <w:szCs w:val="20"/>
                <w:lang w:val="en-IN"/>
              </w:rPr>
            </w:pP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"</w:t>
            </w:r>
            <w:proofErr w:type="spellStart"/>
            <w:r w:rsidRPr="001B562B">
              <w:rPr>
                <w:rFonts w:cs="Calibri"/>
                <w:color w:val="943634"/>
                <w:szCs w:val="20"/>
                <w:lang w:val="en-IN"/>
              </w:rPr>
              <w:t>ItemCode</w:t>
            </w:r>
            <w:proofErr w:type="spellEnd"/>
            <w:r w:rsidRPr="001B562B">
              <w:rPr>
                <w:rFonts w:cs="Calibri"/>
                <w:color w:val="943634"/>
                <w:szCs w:val="20"/>
                <w:lang w:val="en-IN"/>
              </w:rPr>
              <w:t>": "0110",</w:t>
            </w:r>
          </w:p>
          <w:p w14:paraId="56BF1850" w14:textId="77777777" w:rsidR="001B562B" w:rsidRPr="001B562B" w:rsidRDefault="001B562B" w:rsidP="001B562B">
            <w:pPr>
              <w:spacing w:after="0" w:line="240" w:lineRule="auto"/>
              <w:rPr>
                <w:rFonts w:cs="Calibri"/>
                <w:color w:val="943634"/>
                <w:szCs w:val="20"/>
                <w:lang w:val="en-IN"/>
              </w:rPr>
            </w:pP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"Quantity": "2",</w:t>
            </w:r>
          </w:p>
          <w:p w14:paraId="7C14A886" w14:textId="77777777" w:rsidR="001B562B" w:rsidRPr="001B562B" w:rsidRDefault="001B562B" w:rsidP="001B562B">
            <w:pPr>
              <w:spacing w:after="0" w:line="240" w:lineRule="auto"/>
              <w:rPr>
                <w:rFonts w:cs="Calibri"/>
                <w:color w:val="943634"/>
                <w:szCs w:val="20"/>
                <w:lang w:val="en-IN"/>
              </w:rPr>
            </w:pP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"Warehouse": "NE01"</w:t>
            </w:r>
          </w:p>
          <w:p w14:paraId="3F92195C" w14:textId="77777777" w:rsidR="001B562B" w:rsidRPr="001B562B" w:rsidRDefault="001B562B" w:rsidP="001B562B">
            <w:pPr>
              <w:spacing w:after="0" w:line="240" w:lineRule="auto"/>
              <w:rPr>
                <w:rFonts w:cs="Calibri"/>
                <w:color w:val="943634"/>
                <w:szCs w:val="20"/>
                <w:lang w:val="en-IN"/>
              </w:rPr>
            </w:pP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},</w:t>
            </w:r>
          </w:p>
          <w:p w14:paraId="62E3C1DA" w14:textId="77777777" w:rsidR="001B562B" w:rsidRPr="001B562B" w:rsidRDefault="001B562B" w:rsidP="001B562B">
            <w:pPr>
              <w:spacing w:after="0" w:line="240" w:lineRule="auto"/>
              <w:rPr>
                <w:rFonts w:cs="Calibri"/>
                <w:color w:val="943634"/>
                <w:szCs w:val="20"/>
                <w:lang w:val="en-IN"/>
              </w:rPr>
            </w:pP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{</w:t>
            </w:r>
          </w:p>
          <w:p w14:paraId="5690A375" w14:textId="77777777" w:rsidR="001B562B" w:rsidRPr="001B562B" w:rsidRDefault="001B562B" w:rsidP="001B562B">
            <w:pPr>
              <w:spacing w:after="0" w:line="240" w:lineRule="auto"/>
              <w:rPr>
                <w:rFonts w:cs="Calibri"/>
                <w:color w:val="943634"/>
                <w:szCs w:val="20"/>
                <w:lang w:val="en-IN"/>
              </w:rPr>
            </w:pP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"</w:t>
            </w:r>
            <w:proofErr w:type="spellStart"/>
            <w:r w:rsidRPr="001B562B">
              <w:rPr>
                <w:rFonts w:cs="Calibri"/>
                <w:color w:val="943634"/>
                <w:szCs w:val="20"/>
                <w:lang w:val="en-IN"/>
              </w:rPr>
              <w:t>LineNumber</w:t>
            </w:r>
            <w:proofErr w:type="spellEnd"/>
            <w:r w:rsidRPr="001B562B">
              <w:rPr>
                <w:rFonts w:cs="Calibri"/>
                <w:color w:val="943634"/>
                <w:szCs w:val="20"/>
                <w:lang w:val="en-IN"/>
              </w:rPr>
              <w:t>": "1",</w:t>
            </w:r>
          </w:p>
          <w:p w14:paraId="05DBA27D" w14:textId="77777777" w:rsidR="001B562B" w:rsidRPr="001B562B" w:rsidRDefault="001B562B" w:rsidP="001B562B">
            <w:pPr>
              <w:spacing w:after="0" w:line="240" w:lineRule="auto"/>
              <w:rPr>
                <w:rFonts w:cs="Calibri"/>
                <w:color w:val="943634"/>
                <w:szCs w:val="20"/>
                <w:lang w:val="en-IN"/>
              </w:rPr>
            </w:pP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"</w:t>
            </w:r>
            <w:proofErr w:type="spellStart"/>
            <w:r w:rsidRPr="001B562B">
              <w:rPr>
                <w:rFonts w:cs="Calibri"/>
                <w:color w:val="943634"/>
                <w:szCs w:val="20"/>
                <w:lang w:val="en-IN"/>
              </w:rPr>
              <w:t>ItemCode</w:t>
            </w:r>
            <w:proofErr w:type="spellEnd"/>
            <w:r w:rsidRPr="001B562B">
              <w:rPr>
                <w:rFonts w:cs="Calibri"/>
                <w:color w:val="943634"/>
                <w:szCs w:val="20"/>
                <w:lang w:val="en-IN"/>
              </w:rPr>
              <w:t>": "20190703_1",</w:t>
            </w:r>
          </w:p>
          <w:p w14:paraId="55F546DD" w14:textId="77777777" w:rsidR="001B562B" w:rsidRPr="001B562B" w:rsidRDefault="001B562B" w:rsidP="001B562B">
            <w:pPr>
              <w:spacing w:after="0" w:line="240" w:lineRule="auto"/>
              <w:rPr>
                <w:rFonts w:cs="Calibri"/>
                <w:color w:val="943634"/>
                <w:szCs w:val="20"/>
                <w:lang w:val="en-IN"/>
              </w:rPr>
            </w:pP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"Quantity": "5",</w:t>
            </w:r>
          </w:p>
          <w:p w14:paraId="3DAC61A1" w14:textId="77777777" w:rsidR="001B562B" w:rsidRPr="001B562B" w:rsidRDefault="001B562B" w:rsidP="001B562B">
            <w:pPr>
              <w:spacing w:after="0" w:line="240" w:lineRule="auto"/>
              <w:rPr>
                <w:rFonts w:cs="Calibri"/>
                <w:color w:val="943634"/>
                <w:szCs w:val="20"/>
                <w:lang w:val="en-IN"/>
              </w:rPr>
            </w:pP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"Warehouse": "NE01"</w:t>
            </w:r>
          </w:p>
          <w:p w14:paraId="192A330F" w14:textId="77777777" w:rsidR="001B562B" w:rsidRPr="001B562B" w:rsidRDefault="001B562B" w:rsidP="001B562B">
            <w:pPr>
              <w:spacing w:after="0" w:line="240" w:lineRule="auto"/>
              <w:rPr>
                <w:rFonts w:cs="Calibri"/>
                <w:color w:val="943634"/>
                <w:szCs w:val="20"/>
                <w:lang w:val="en-IN"/>
              </w:rPr>
            </w:pP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}</w:t>
            </w:r>
          </w:p>
          <w:p w14:paraId="02F58A90" w14:textId="77777777" w:rsidR="001B562B" w:rsidRPr="001B562B" w:rsidRDefault="001B562B" w:rsidP="001B562B">
            <w:pPr>
              <w:spacing w:after="0" w:line="240" w:lineRule="auto"/>
              <w:rPr>
                <w:rFonts w:cs="Calibri"/>
                <w:color w:val="943634"/>
                <w:szCs w:val="20"/>
                <w:lang w:val="en-IN"/>
              </w:rPr>
            </w:pP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]</w:t>
            </w:r>
          </w:p>
          <w:p w14:paraId="20D16E10" w14:textId="77777777" w:rsidR="001B562B" w:rsidRPr="001B562B" w:rsidRDefault="001B562B" w:rsidP="001B562B">
            <w:pPr>
              <w:spacing w:after="0" w:line="240" w:lineRule="auto"/>
              <w:rPr>
                <w:rFonts w:cs="Calibri"/>
                <w:color w:val="943634"/>
                <w:szCs w:val="20"/>
                <w:lang w:val="en-IN"/>
              </w:rPr>
            </w:pP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}</w:t>
            </w:r>
          </w:p>
          <w:p w14:paraId="1D7814B0" w14:textId="77777777" w:rsidR="001B562B" w:rsidRPr="001B562B" w:rsidRDefault="001B562B" w:rsidP="001B562B">
            <w:pPr>
              <w:spacing w:after="0" w:line="240" w:lineRule="auto"/>
              <w:rPr>
                <w:rFonts w:cs="Calibri"/>
                <w:color w:val="943634"/>
                <w:szCs w:val="20"/>
                <w:lang w:val="en-IN"/>
              </w:rPr>
            </w:pP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> </w:t>
            </w:r>
            <w:r w:rsidRPr="001B562B">
              <w:rPr>
                <w:rFonts w:cs="Calibri"/>
                <w:color w:val="943634"/>
                <w:szCs w:val="20"/>
                <w:lang w:val="en-IN"/>
              </w:rPr>
              <w:t xml:space="preserve"> ]</w:t>
            </w:r>
          </w:p>
          <w:p w14:paraId="22BE6940" w14:textId="77777777" w:rsidR="001B562B" w:rsidRPr="001B562B" w:rsidRDefault="001B562B" w:rsidP="001B562B">
            <w:pPr>
              <w:spacing w:after="0" w:line="240" w:lineRule="auto"/>
              <w:rPr>
                <w:rFonts w:cs="Calibri"/>
                <w:color w:val="943634"/>
                <w:szCs w:val="20"/>
                <w:lang w:val="en-IN"/>
              </w:rPr>
            </w:pPr>
            <w:r w:rsidRPr="001B562B">
              <w:rPr>
                <w:rFonts w:cs="Calibri"/>
                <w:color w:val="943634"/>
                <w:szCs w:val="20"/>
                <w:lang w:val="en-IN"/>
              </w:rPr>
              <w:t>}</w:t>
            </w:r>
          </w:p>
          <w:p w14:paraId="3F573BD0" w14:textId="143E9CF2" w:rsidR="00643847" w:rsidRPr="004B317D" w:rsidRDefault="00643847" w:rsidP="0067398D">
            <w:pPr>
              <w:spacing w:after="0" w:line="240" w:lineRule="auto"/>
              <w:rPr>
                <w:rFonts w:cs="Calibri"/>
                <w:color w:val="943634"/>
                <w:szCs w:val="20"/>
              </w:rPr>
            </w:pPr>
          </w:p>
        </w:tc>
      </w:tr>
      <w:tr w:rsidR="00643847" w:rsidRPr="004B317D" w14:paraId="3FAD0971" w14:textId="77777777" w:rsidTr="00113714">
        <w:trPr>
          <w:trHeight w:val="1041"/>
        </w:trPr>
        <w:tc>
          <w:tcPr>
            <w:tcW w:w="1384" w:type="dxa"/>
          </w:tcPr>
          <w:p w14:paraId="2BCD0F1B" w14:textId="77777777" w:rsidR="00643847" w:rsidRPr="004B317D" w:rsidRDefault="00643847" w:rsidP="00113714">
            <w:pPr>
              <w:spacing w:after="0" w:line="240" w:lineRule="auto"/>
              <w:rPr>
                <w:rFonts w:cs="Calibri"/>
                <w:szCs w:val="20"/>
              </w:rPr>
            </w:pPr>
            <w:r w:rsidRPr="004B317D">
              <w:rPr>
                <w:rFonts w:cs="Calibri"/>
                <w:b/>
                <w:color w:val="365F91"/>
                <w:szCs w:val="20"/>
              </w:rPr>
              <w:lastRenderedPageBreak/>
              <w:t>Response String</w:t>
            </w:r>
          </w:p>
        </w:tc>
        <w:tc>
          <w:tcPr>
            <w:tcW w:w="7858" w:type="dxa"/>
          </w:tcPr>
          <w:p w14:paraId="2BA4BDC4" w14:textId="77777777" w:rsidR="003315BA" w:rsidRPr="003315BA" w:rsidRDefault="003315BA" w:rsidP="003315BA">
            <w:pPr>
              <w:shd w:val="clear" w:color="auto" w:fill="FFFFFF"/>
              <w:spacing w:after="0" w:line="270" w:lineRule="atLeast"/>
              <w:rPr>
                <w:rFonts w:ascii="Courier New" w:hAnsi="Courier New" w:cs="Courier New"/>
                <w:color w:val="000000"/>
                <w:sz w:val="18"/>
                <w:szCs w:val="18"/>
                <w:lang w:val="en-IN" w:eastAsia="en-IN"/>
              </w:rPr>
            </w:pPr>
            <w:r w:rsidRPr="003315BA">
              <w:rPr>
                <w:rFonts w:ascii="Courier New" w:hAnsi="Courier New" w:cs="Courier New"/>
                <w:color w:val="000000"/>
                <w:sz w:val="18"/>
                <w:szCs w:val="18"/>
                <w:lang w:val="en-IN" w:eastAsia="en-IN"/>
              </w:rPr>
              <w:t>{</w:t>
            </w:r>
          </w:p>
          <w:p w14:paraId="6A10DCA5" w14:textId="77777777" w:rsidR="003315BA" w:rsidRPr="003315BA" w:rsidRDefault="003315BA" w:rsidP="003315BA">
            <w:pPr>
              <w:shd w:val="clear" w:color="auto" w:fill="FFFFFF"/>
              <w:spacing w:after="0" w:line="270" w:lineRule="atLeast"/>
              <w:rPr>
                <w:rFonts w:ascii="Courier New" w:hAnsi="Courier New" w:cs="Courier New"/>
                <w:color w:val="000000"/>
                <w:sz w:val="18"/>
                <w:szCs w:val="18"/>
                <w:lang w:val="en-IN" w:eastAsia="en-IN"/>
              </w:rPr>
            </w:pPr>
            <w:r w:rsidRPr="003315BA">
              <w:rPr>
                <w:rFonts w:ascii="Courier New" w:hAnsi="Courier New" w:cs="Courier New"/>
                <w:color w:val="000000"/>
                <w:sz w:val="18"/>
                <w:szCs w:val="18"/>
                <w:lang w:val="en-IN" w:eastAsia="en-IN"/>
              </w:rPr>
              <w:t xml:space="preserve">    </w:t>
            </w:r>
            <w:r w:rsidRPr="003315BA">
              <w:rPr>
                <w:rFonts w:ascii="Courier New" w:hAnsi="Courier New" w:cs="Courier New"/>
                <w:color w:val="A31515"/>
                <w:sz w:val="18"/>
                <w:szCs w:val="18"/>
                <w:lang w:val="en-IN" w:eastAsia="en-IN"/>
              </w:rPr>
              <w:t>"</w:t>
            </w:r>
            <w:proofErr w:type="spellStart"/>
            <w:r w:rsidRPr="003315BA">
              <w:rPr>
                <w:rFonts w:ascii="Courier New" w:hAnsi="Courier New" w:cs="Courier New"/>
                <w:color w:val="A31515"/>
                <w:sz w:val="18"/>
                <w:szCs w:val="18"/>
                <w:lang w:val="en-IN" w:eastAsia="en-IN"/>
              </w:rPr>
              <w:t>TargetDocumentNumber</w:t>
            </w:r>
            <w:proofErr w:type="spellEnd"/>
            <w:r w:rsidRPr="003315BA">
              <w:rPr>
                <w:rFonts w:ascii="Courier New" w:hAnsi="Courier New" w:cs="Courier New"/>
                <w:color w:val="A31515"/>
                <w:sz w:val="18"/>
                <w:szCs w:val="18"/>
                <w:lang w:val="en-IN" w:eastAsia="en-IN"/>
              </w:rPr>
              <w:t>"</w:t>
            </w:r>
            <w:r w:rsidRPr="003315BA">
              <w:rPr>
                <w:rFonts w:ascii="Courier New" w:hAnsi="Courier New" w:cs="Courier New"/>
                <w:color w:val="000000"/>
                <w:sz w:val="18"/>
                <w:szCs w:val="18"/>
                <w:lang w:val="en-IN" w:eastAsia="en-IN"/>
              </w:rPr>
              <w:t xml:space="preserve">: </w:t>
            </w:r>
            <w:r w:rsidRPr="003315BA">
              <w:rPr>
                <w:rFonts w:ascii="Courier New" w:hAnsi="Courier New" w:cs="Courier New"/>
                <w:color w:val="0451A5"/>
                <w:sz w:val="18"/>
                <w:szCs w:val="18"/>
                <w:lang w:val="en-IN" w:eastAsia="en-IN"/>
              </w:rPr>
              <w:t>"1236"</w:t>
            </w:r>
            <w:r w:rsidRPr="003315BA">
              <w:rPr>
                <w:rFonts w:ascii="Courier New" w:hAnsi="Courier New" w:cs="Courier New"/>
                <w:color w:val="000000"/>
                <w:sz w:val="18"/>
                <w:szCs w:val="18"/>
                <w:lang w:val="en-IN" w:eastAsia="en-IN"/>
              </w:rPr>
              <w:t>,</w:t>
            </w:r>
          </w:p>
          <w:p w14:paraId="23ED9AFB" w14:textId="77777777" w:rsidR="003315BA" w:rsidRPr="003315BA" w:rsidRDefault="003315BA" w:rsidP="003315BA">
            <w:pPr>
              <w:shd w:val="clear" w:color="auto" w:fill="FFFFFF"/>
              <w:spacing w:after="0" w:line="270" w:lineRule="atLeast"/>
              <w:rPr>
                <w:rFonts w:ascii="Courier New" w:hAnsi="Courier New" w:cs="Courier New"/>
                <w:color w:val="000000"/>
                <w:sz w:val="18"/>
                <w:szCs w:val="18"/>
                <w:lang w:val="en-IN" w:eastAsia="en-IN"/>
              </w:rPr>
            </w:pPr>
            <w:r w:rsidRPr="003315BA">
              <w:rPr>
                <w:rFonts w:ascii="Courier New" w:hAnsi="Courier New" w:cs="Courier New"/>
                <w:color w:val="000000"/>
                <w:sz w:val="18"/>
                <w:szCs w:val="18"/>
                <w:lang w:val="en-IN" w:eastAsia="en-IN"/>
              </w:rPr>
              <w:t xml:space="preserve">    </w:t>
            </w:r>
            <w:r w:rsidRPr="003315BA">
              <w:rPr>
                <w:rFonts w:ascii="Courier New" w:hAnsi="Courier New" w:cs="Courier New"/>
                <w:color w:val="A31515"/>
                <w:sz w:val="18"/>
                <w:szCs w:val="18"/>
                <w:lang w:val="en-IN" w:eastAsia="en-IN"/>
              </w:rPr>
              <w:t>"</w:t>
            </w:r>
            <w:proofErr w:type="spellStart"/>
            <w:r w:rsidRPr="003315BA">
              <w:rPr>
                <w:rFonts w:ascii="Courier New" w:hAnsi="Courier New" w:cs="Courier New"/>
                <w:color w:val="A31515"/>
                <w:sz w:val="18"/>
                <w:szCs w:val="18"/>
                <w:lang w:val="en-IN" w:eastAsia="en-IN"/>
              </w:rPr>
              <w:t>ErrorCode</w:t>
            </w:r>
            <w:proofErr w:type="spellEnd"/>
            <w:r w:rsidRPr="003315BA">
              <w:rPr>
                <w:rFonts w:ascii="Courier New" w:hAnsi="Courier New" w:cs="Courier New"/>
                <w:color w:val="A31515"/>
                <w:sz w:val="18"/>
                <w:szCs w:val="18"/>
                <w:lang w:val="en-IN" w:eastAsia="en-IN"/>
              </w:rPr>
              <w:t>"</w:t>
            </w:r>
            <w:r w:rsidRPr="003315BA">
              <w:rPr>
                <w:rFonts w:ascii="Courier New" w:hAnsi="Courier New" w:cs="Courier New"/>
                <w:color w:val="000000"/>
                <w:sz w:val="18"/>
                <w:szCs w:val="18"/>
                <w:lang w:val="en-IN" w:eastAsia="en-IN"/>
              </w:rPr>
              <w:t xml:space="preserve">: </w:t>
            </w:r>
            <w:r w:rsidRPr="003315BA">
              <w:rPr>
                <w:rFonts w:ascii="Courier New" w:hAnsi="Courier New" w:cs="Courier New"/>
                <w:color w:val="0451A5"/>
                <w:sz w:val="18"/>
                <w:szCs w:val="18"/>
                <w:lang w:val="en-IN" w:eastAsia="en-IN"/>
              </w:rPr>
              <w:t>"200"</w:t>
            </w:r>
            <w:r w:rsidRPr="003315BA">
              <w:rPr>
                <w:rFonts w:ascii="Courier New" w:hAnsi="Courier New" w:cs="Courier New"/>
                <w:color w:val="000000"/>
                <w:sz w:val="18"/>
                <w:szCs w:val="18"/>
                <w:lang w:val="en-IN" w:eastAsia="en-IN"/>
              </w:rPr>
              <w:t>,</w:t>
            </w:r>
          </w:p>
          <w:p w14:paraId="6D5F5E61" w14:textId="77777777" w:rsidR="003315BA" w:rsidRPr="003315BA" w:rsidRDefault="003315BA" w:rsidP="003315BA">
            <w:pPr>
              <w:shd w:val="clear" w:color="auto" w:fill="FFFFFF"/>
              <w:spacing w:after="0" w:line="270" w:lineRule="atLeast"/>
              <w:rPr>
                <w:rFonts w:ascii="Courier New" w:hAnsi="Courier New" w:cs="Courier New"/>
                <w:color w:val="000000"/>
                <w:sz w:val="18"/>
                <w:szCs w:val="18"/>
                <w:lang w:val="en-IN" w:eastAsia="en-IN"/>
              </w:rPr>
            </w:pPr>
            <w:r w:rsidRPr="003315BA">
              <w:rPr>
                <w:rFonts w:ascii="Courier New" w:hAnsi="Courier New" w:cs="Courier New"/>
                <w:color w:val="000000"/>
                <w:sz w:val="18"/>
                <w:szCs w:val="18"/>
                <w:lang w:val="en-IN" w:eastAsia="en-IN"/>
              </w:rPr>
              <w:t xml:space="preserve">    </w:t>
            </w:r>
            <w:r w:rsidRPr="003315BA">
              <w:rPr>
                <w:rFonts w:ascii="Courier New" w:hAnsi="Courier New" w:cs="Courier New"/>
                <w:color w:val="A31515"/>
                <w:sz w:val="18"/>
                <w:szCs w:val="18"/>
                <w:lang w:val="en-IN" w:eastAsia="en-IN"/>
              </w:rPr>
              <w:t>"Status"</w:t>
            </w:r>
            <w:r w:rsidRPr="003315BA">
              <w:rPr>
                <w:rFonts w:ascii="Courier New" w:hAnsi="Courier New" w:cs="Courier New"/>
                <w:color w:val="000000"/>
                <w:sz w:val="18"/>
                <w:szCs w:val="18"/>
                <w:lang w:val="en-IN" w:eastAsia="en-IN"/>
              </w:rPr>
              <w:t xml:space="preserve">: </w:t>
            </w:r>
            <w:r w:rsidRPr="003315BA">
              <w:rPr>
                <w:rFonts w:ascii="Courier New" w:hAnsi="Courier New" w:cs="Courier New"/>
                <w:color w:val="0451A5"/>
                <w:sz w:val="18"/>
                <w:szCs w:val="18"/>
                <w:lang w:val="en-IN" w:eastAsia="en-IN"/>
              </w:rPr>
              <w:t>"Success"</w:t>
            </w:r>
            <w:r w:rsidRPr="003315BA">
              <w:rPr>
                <w:rFonts w:ascii="Courier New" w:hAnsi="Courier New" w:cs="Courier New"/>
                <w:color w:val="000000"/>
                <w:sz w:val="18"/>
                <w:szCs w:val="18"/>
                <w:lang w:val="en-IN" w:eastAsia="en-IN"/>
              </w:rPr>
              <w:t>,</w:t>
            </w:r>
          </w:p>
          <w:p w14:paraId="7EB4AF36" w14:textId="77777777" w:rsidR="003315BA" w:rsidRPr="003315BA" w:rsidRDefault="003315BA" w:rsidP="003315BA">
            <w:pPr>
              <w:shd w:val="clear" w:color="auto" w:fill="FFFFFF"/>
              <w:spacing w:after="0" w:line="270" w:lineRule="atLeast"/>
              <w:rPr>
                <w:rFonts w:ascii="Courier New" w:hAnsi="Courier New" w:cs="Courier New"/>
                <w:color w:val="000000"/>
                <w:sz w:val="18"/>
                <w:szCs w:val="18"/>
                <w:lang w:val="en-IN" w:eastAsia="en-IN"/>
              </w:rPr>
            </w:pPr>
            <w:r w:rsidRPr="003315BA">
              <w:rPr>
                <w:rFonts w:ascii="Courier New" w:hAnsi="Courier New" w:cs="Courier New"/>
                <w:color w:val="000000"/>
                <w:sz w:val="18"/>
                <w:szCs w:val="18"/>
                <w:lang w:val="en-IN" w:eastAsia="en-IN"/>
              </w:rPr>
              <w:t xml:space="preserve">    </w:t>
            </w:r>
            <w:r w:rsidRPr="003315BA">
              <w:rPr>
                <w:rFonts w:ascii="Courier New" w:hAnsi="Courier New" w:cs="Courier New"/>
                <w:color w:val="A31515"/>
                <w:sz w:val="18"/>
                <w:szCs w:val="18"/>
                <w:lang w:val="en-IN" w:eastAsia="en-IN"/>
              </w:rPr>
              <w:t>"</w:t>
            </w:r>
            <w:proofErr w:type="spellStart"/>
            <w:r w:rsidRPr="003315BA">
              <w:rPr>
                <w:rFonts w:ascii="Courier New" w:hAnsi="Courier New" w:cs="Courier New"/>
                <w:color w:val="A31515"/>
                <w:sz w:val="18"/>
                <w:szCs w:val="18"/>
                <w:lang w:val="en-IN" w:eastAsia="en-IN"/>
              </w:rPr>
              <w:t>CardCode</w:t>
            </w:r>
            <w:proofErr w:type="spellEnd"/>
            <w:r w:rsidRPr="003315BA">
              <w:rPr>
                <w:rFonts w:ascii="Courier New" w:hAnsi="Courier New" w:cs="Courier New"/>
                <w:color w:val="A31515"/>
                <w:sz w:val="18"/>
                <w:szCs w:val="18"/>
                <w:lang w:val="en-IN" w:eastAsia="en-IN"/>
              </w:rPr>
              <w:t>"</w:t>
            </w:r>
            <w:r w:rsidRPr="003315BA">
              <w:rPr>
                <w:rFonts w:ascii="Courier New" w:hAnsi="Courier New" w:cs="Courier New"/>
                <w:color w:val="000000"/>
                <w:sz w:val="18"/>
                <w:szCs w:val="18"/>
                <w:lang w:val="en-IN" w:eastAsia="en-IN"/>
              </w:rPr>
              <w:t xml:space="preserve">: </w:t>
            </w:r>
            <w:r w:rsidRPr="003315BA">
              <w:rPr>
                <w:rFonts w:ascii="Courier New" w:hAnsi="Courier New" w:cs="Courier New"/>
                <w:color w:val="0451A5"/>
                <w:sz w:val="18"/>
                <w:szCs w:val="18"/>
                <w:lang w:val="en-IN" w:eastAsia="en-IN"/>
              </w:rPr>
              <w:t>"A0003"</w:t>
            </w:r>
            <w:r w:rsidRPr="003315BA">
              <w:rPr>
                <w:rFonts w:ascii="Courier New" w:hAnsi="Courier New" w:cs="Courier New"/>
                <w:color w:val="000000"/>
                <w:sz w:val="18"/>
                <w:szCs w:val="18"/>
                <w:lang w:val="en-IN" w:eastAsia="en-IN"/>
              </w:rPr>
              <w:t>,</w:t>
            </w:r>
          </w:p>
          <w:p w14:paraId="74B2B41C" w14:textId="77777777" w:rsidR="003315BA" w:rsidRPr="003315BA" w:rsidRDefault="003315BA" w:rsidP="003315BA">
            <w:pPr>
              <w:shd w:val="clear" w:color="auto" w:fill="FFFFFF"/>
              <w:spacing w:after="0" w:line="270" w:lineRule="atLeast"/>
              <w:rPr>
                <w:rFonts w:ascii="Courier New" w:hAnsi="Courier New" w:cs="Courier New"/>
                <w:color w:val="000000"/>
                <w:sz w:val="18"/>
                <w:szCs w:val="18"/>
                <w:lang w:val="en-IN" w:eastAsia="en-IN"/>
              </w:rPr>
            </w:pPr>
            <w:r w:rsidRPr="003315BA">
              <w:rPr>
                <w:rFonts w:ascii="Courier New" w:hAnsi="Courier New" w:cs="Courier New"/>
                <w:color w:val="000000"/>
                <w:sz w:val="18"/>
                <w:szCs w:val="18"/>
                <w:lang w:val="en-IN" w:eastAsia="en-IN"/>
              </w:rPr>
              <w:t xml:space="preserve">    </w:t>
            </w:r>
            <w:r w:rsidRPr="003315BA">
              <w:rPr>
                <w:rFonts w:ascii="Courier New" w:hAnsi="Courier New" w:cs="Courier New"/>
                <w:color w:val="A31515"/>
                <w:sz w:val="18"/>
                <w:szCs w:val="18"/>
                <w:lang w:val="en-IN" w:eastAsia="en-IN"/>
              </w:rPr>
              <w:t>"</w:t>
            </w:r>
            <w:proofErr w:type="spellStart"/>
            <w:r w:rsidRPr="003315BA">
              <w:rPr>
                <w:rFonts w:ascii="Courier New" w:hAnsi="Courier New" w:cs="Courier New"/>
                <w:color w:val="A31515"/>
                <w:sz w:val="18"/>
                <w:szCs w:val="18"/>
                <w:lang w:val="en-IN" w:eastAsia="en-IN"/>
              </w:rPr>
              <w:t>SourceDocument</w:t>
            </w:r>
            <w:proofErr w:type="spellEnd"/>
            <w:r w:rsidRPr="003315BA">
              <w:rPr>
                <w:rFonts w:ascii="Courier New" w:hAnsi="Courier New" w:cs="Courier New"/>
                <w:color w:val="A31515"/>
                <w:sz w:val="18"/>
                <w:szCs w:val="18"/>
                <w:lang w:val="en-IN" w:eastAsia="en-IN"/>
              </w:rPr>
              <w:t>"</w:t>
            </w:r>
            <w:r w:rsidRPr="003315BA">
              <w:rPr>
                <w:rFonts w:ascii="Courier New" w:hAnsi="Courier New" w:cs="Courier New"/>
                <w:color w:val="000000"/>
                <w:sz w:val="18"/>
                <w:szCs w:val="18"/>
                <w:lang w:val="en-IN" w:eastAsia="en-IN"/>
              </w:rPr>
              <w:t xml:space="preserve">: </w:t>
            </w:r>
            <w:r w:rsidRPr="003315BA">
              <w:rPr>
                <w:rFonts w:ascii="Courier New" w:hAnsi="Courier New" w:cs="Courier New"/>
                <w:color w:val="0451A5"/>
                <w:sz w:val="18"/>
                <w:szCs w:val="18"/>
                <w:lang w:val="en-IN" w:eastAsia="en-IN"/>
              </w:rPr>
              <w:t>"ARI"</w:t>
            </w:r>
            <w:r w:rsidRPr="003315BA">
              <w:rPr>
                <w:rFonts w:ascii="Courier New" w:hAnsi="Courier New" w:cs="Courier New"/>
                <w:color w:val="000000"/>
                <w:sz w:val="18"/>
                <w:szCs w:val="18"/>
                <w:lang w:val="en-IN" w:eastAsia="en-IN"/>
              </w:rPr>
              <w:t>,</w:t>
            </w:r>
          </w:p>
          <w:p w14:paraId="06B47C01" w14:textId="77777777" w:rsidR="003315BA" w:rsidRPr="003315BA" w:rsidRDefault="003315BA" w:rsidP="003315BA">
            <w:pPr>
              <w:shd w:val="clear" w:color="auto" w:fill="FFFFFF"/>
              <w:spacing w:after="0" w:line="270" w:lineRule="atLeast"/>
              <w:rPr>
                <w:rFonts w:ascii="Courier New" w:hAnsi="Courier New" w:cs="Courier New"/>
                <w:color w:val="000000"/>
                <w:sz w:val="18"/>
                <w:szCs w:val="18"/>
                <w:lang w:val="en-IN" w:eastAsia="en-IN"/>
              </w:rPr>
            </w:pPr>
            <w:r w:rsidRPr="003315BA">
              <w:rPr>
                <w:rFonts w:ascii="Courier New" w:hAnsi="Courier New" w:cs="Courier New"/>
                <w:color w:val="000000"/>
                <w:sz w:val="18"/>
                <w:szCs w:val="18"/>
                <w:lang w:val="en-IN" w:eastAsia="en-IN"/>
              </w:rPr>
              <w:t xml:space="preserve">    </w:t>
            </w:r>
            <w:r w:rsidRPr="003315BA">
              <w:rPr>
                <w:rFonts w:ascii="Courier New" w:hAnsi="Courier New" w:cs="Courier New"/>
                <w:color w:val="A31515"/>
                <w:sz w:val="18"/>
                <w:szCs w:val="18"/>
                <w:lang w:val="en-IN" w:eastAsia="en-IN"/>
              </w:rPr>
              <w:t>"</w:t>
            </w:r>
            <w:proofErr w:type="spellStart"/>
            <w:r w:rsidRPr="003315BA">
              <w:rPr>
                <w:rFonts w:ascii="Courier New" w:hAnsi="Courier New" w:cs="Courier New"/>
                <w:color w:val="A31515"/>
                <w:sz w:val="18"/>
                <w:szCs w:val="18"/>
                <w:lang w:val="en-IN" w:eastAsia="en-IN"/>
              </w:rPr>
              <w:t>TargetDocument</w:t>
            </w:r>
            <w:proofErr w:type="spellEnd"/>
            <w:r w:rsidRPr="003315BA">
              <w:rPr>
                <w:rFonts w:ascii="Courier New" w:hAnsi="Courier New" w:cs="Courier New"/>
                <w:color w:val="A31515"/>
                <w:sz w:val="18"/>
                <w:szCs w:val="18"/>
                <w:lang w:val="en-IN" w:eastAsia="en-IN"/>
              </w:rPr>
              <w:t>"</w:t>
            </w:r>
            <w:r w:rsidRPr="003315BA">
              <w:rPr>
                <w:rFonts w:ascii="Courier New" w:hAnsi="Courier New" w:cs="Courier New"/>
                <w:color w:val="000000"/>
                <w:sz w:val="18"/>
                <w:szCs w:val="18"/>
                <w:lang w:val="en-IN" w:eastAsia="en-IN"/>
              </w:rPr>
              <w:t xml:space="preserve">: </w:t>
            </w:r>
            <w:r w:rsidRPr="003315BA">
              <w:rPr>
                <w:rFonts w:ascii="Courier New" w:hAnsi="Courier New" w:cs="Courier New"/>
                <w:color w:val="0451A5"/>
                <w:sz w:val="18"/>
                <w:szCs w:val="18"/>
                <w:lang w:val="en-IN" w:eastAsia="en-IN"/>
              </w:rPr>
              <w:t>"DEL"</w:t>
            </w:r>
          </w:p>
          <w:p w14:paraId="5505E025" w14:textId="77777777" w:rsidR="003315BA" w:rsidRPr="003315BA" w:rsidRDefault="003315BA" w:rsidP="003315BA">
            <w:pPr>
              <w:shd w:val="clear" w:color="auto" w:fill="FFFFFF"/>
              <w:spacing w:after="0" w:line="270" w:lineRule="atLeast"/>
              <w:rPr>
                <w:rFonts w:ascii="Courier New" w:hAnsi="Courier New" w:cs="Courier New"/>
                <w:color w:val="000000"/>
                <w:sz w:val="18"/>
                <w:szCs w:val="18"/>
                <w:lang w:val="en-IN" w:eastAsia="en-IN"/>
              </w:rPr>
            </w:pPr>
            <w:r w:rsidRPr="003315BA">
              <w:rPr>
                <w:rFonts w:ascii="Courier New" w:hAnsi="Courier New" w:cs="Courier New"/>
                <w:color w:val="000000"/>
                <w:sz w:val="18"/>
                <w:szCs w:val="18"/>
                <w:lang w:val="en-IN" w:eastAsia="en-IN"/>
              </w:rPr>
              <w:t>}</w:t>
            </w:r>
          </w:p>
          <w:p w14:paraId="2E5CF844" w14:textId="7A29AB7C" w:rsidR="00643847" w:rsidRPr="00FE0E0C" w:rsidRDefault="00643847" w:rsidP="00113714">
            <w:pPr>
              <w:spacing w:after="0" w:line="240" w:lineRule="auto"/>
              <w:rPr>
                <w:rFonts w:cs="Calibri"/>
                <w:szCs w:val="20"/>
              </w:rPr>
            </w:pPr>
          </w:p>
        </w:tc>
      </w:tr>
      <w:tr w:rsidR="00643847" w:rsidRPr="004B317D" w14:paraId="033F8C8B" w14:textId="77777777" w:rsidTr="00113714">
        <w:trPr>
          <w:trHeight w:val="778"/>
        </w:trPr>
        <w:tc>
          <w:tcPr>
            <w:tcW w:w="1384" w:type="dxa"/>
          </w:tcPr>
          <w:p w14:paraId="6C500B7D" w14:textId="77777777" w:rsidR="00643847" w:rsidRPr="004B317D" w:rsidRDefault="00643847" w:rsidP="00113714">
            <w:pPr>
              <w:spacing w:after="0" w:line="240" w:lineRule="auto"/>
              <w:rPr>
                <w:rFonts w:cs="Calibri"/>
                <w:szCs w:val="20"/>
              </w:rPr>
            </w:pPr>
            <w:r w:rsidRPr="004B317D">
              <w:rPr>
                <w:rFonts w:cs="Calibri"/>
                <w:b/>
                <w:color w:val="365F91"/>
                <w:szCs w:val="20"/>
              </w:rPr>
              <w:t>Description</w:t>
            </w:r>
          </w:p>
        </w:tc>
        <w:tc>
          <w:tcPr>
            <w:tcW w:w="7858" w:type="dxa"/>
          </w:tcPr>
          <w:p w14:paraId="55D5B9A3" w14:textId="6A406B29" w:rsidR="00643847" w:rsidRPr="008600D7" w:rsidRDefault="00643847" w:rsidP="00113714">
            <w:pPr>
              <w:rPr>
                <w:rFonts w:cs="Calibri"/>
                <w:b/>
                <w:color w:val="FF0000"/>
                <w:szCs w:val="20"/>
              </w:rPr>
            </w:pPr>
            <w:r>
              <w:rPr>
                <w:rFonts w:cs="Calibri"/>
                <w:szCs w:val="20"/>
              </w:rPr>
              <w:t xml:space="preserve"> </w:t>
            </w:r>
            <w:r w:rsidRPr="008600D7">
              <w:rPr>
                <w:rFonts w:cs="Calibri"/>
                <w:szCs w:val="20"/>
              </w:rPr>
              <w:t xml:space="preserve"> </w:t>
            </w:r>
          </w:p>
        </w:tc>
      </w:tr>
    </w:tbl>
    <w:p w14:paraId="06055E74" w14:textId="7D24B629" w:rsidR="005D15AB" w:rsidRDefault="005D15AB" w:rsidP="00221F5F">
      <w:pPr>
        <w:keepNext/>
        <w:keepLines/>
        <w:spacing w:before="40" w:after="120"/>
        <w:outlineLvl w:val="1"/>
        <w:rPr>
          <w:rFonts w:ascii="Century Gothic" w:hAnsi="Century Gothic"/>
          <w:sz w:val="20"/>
          <w:szCs w:val="20"/>
        </w:rPr>
      </w:pPr>
    </w:p>
    <w:p w14:paraId="08A66E6C" w14:textId="77777777" w:rsidR="001301B0" w:rsidRDefault="001301B0" w:rsidP="00626565"/>
    <w:sectPr w:rsidR="001301B0" w:rsidSect="001241FB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EA0A0" w14:textId="77777777" w:rsidR="003328A6" w:rsidRDefault="003328A6" w:rsidP="00057679">
      <w:pPr>
        <w:spacing w:after="0" w:line="240" w:lineRule="auto"/>
      </w:pPr>
      <w:r>
        <w:separator/>
      </w:r>
    </w:p>
  </w:endnote>
  <w:endnote w:type="continuationSeparator" w:id="0">
    <w:p w14:paraId="4EFDC350" w14:textId="77777777" w:rsidR="003328A6" w:rsidRDefault="003328A6" w:rsidP="00057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5B50E" w14:textId="4B598510" w:rsidR="00EB29E6" w:rsidRPr="00DD4ECB" w:rsidRDefault="00DF1769" w:rsidP="00DF1769">
    <w:pPr>
      <w:pStyle w:val="Footer"/>
      <w:jc w:val="center"/>
      <w:rPr>
        <w:color w:val="808080" w:themeColor="background1" w:themeShade="80"/>
        <w:sz w:val="18"/>
        <w:szCs w:val="18"/>
      </w:rPr>
    </w:pPr>
    <w:r>
      <w:rPr>
        <w:i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C9FF7" w14:textId="77777777" w:rsidR="003328A6" w:rsidRDefault="003328A6" w:rsidP="00057679">
      <w:pPr>
        <w:spacing w:after="0" w:line="240" w:lineRule="auto"/>
      </w:pPr>
      <w:r>
        <w:separator/>
      </w:r>
    </w:p>
  </w:footnote>
  <w:footnote w:type="continuationSeparator" w:id="0">
    <w:p w14:paraId="26302FF1" w14:textId="77777777" w:rsidR="003328A6" w:rsidRDefault="003328A6" w:rsidP="000576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7D4B4" w14:textId="772679B3" w:rsidR="00EB29E6" w:rsidRDefault="00EB29E6">
    <w:pPr>
      <w:pStyle w:val="Header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5993"/>
    <w:multiLevelType w:val="hybridMultilevel"/>
    <w:tmpl w:val="63C01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371DE"/>
    <w:multiLevelType w:val="hybridMultilevel"/>
    <w:tmpl w:val="3E9C30B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58B3469"/>
    <w:multiLevelType w:val="hybridMultilevel"/>
    <w:tmpl w:val="DDD0217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D87E00"/>
    <w:multiLevelType w:val="hybridMultilevel"/>
    <w:tmpl w:val="1676F5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760374"/>
    <w:multiLevelType w:val="hybridMultilevel"/>
    <w:tmpl w:val="489E3D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6F3BEB"/>
    <w:multiLevelType w:val="hybridMultilevel"/>
    <w:tmpl w:val="08842274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DB26C4"/>
    <w:multiLevelType w:val="hybridMultilevel"/>
    <w:tmpl w:val="ACA859B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AE4C51"/>
    <w:multiLevelType w:val="hybridMultilevel"/>
    <w:tmpl w:val="250CB4C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BB44A5"/>
    <w:multiLevelType w:val="hybridMultilevel"/>
    <w:tmpl w:val="59F0B81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F9701B5"/>
    <w:multiLevelType w:val="hybridMultilevel"/>
    <w:tmpl w:val="2990FBB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D23C95"/>
    <w:multiLevelType w:val="hybridMultilevel"/>
    <w:tmpl w:val="54A6DD1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E2639E"/>
    <w:multiLevelType w:val="multilevel"/>
    <w:tmpl w:val="4DD670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38F24ADF"/>
    <w:multiLevelType w:val="hybridMultilevel"/>
    <w:tmpl w:val="FF54BC9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5273B9B"/>
    <w:multiLevelType w:val="hybridMultilevel"/>
    <w:tmpl w:val="1EF05FF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B8E3CA6"/>
    <w:multiLevelType w:val="hybridMultilevel"/>
    <w:tmpl w:val="D7F0B8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B63204"/>
    <w:multiLevelType w:val="hybridMultilevel"/>
    <w:tmpl w:val="87E4D29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E221447"/>
    <w:multiLevelType w:val="hybridMultilevel"/>
    <w:tmpl w:val="3146D18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99CA5D0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412A0A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AA0F3B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6EA208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B5C460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55A6EF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ABE105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DBC385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F54B5F"/>
    <w:multiLevelType w:val="hybridMultilevel"/>
    <w:tmpl w:val="E536E1D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2134827"/>
    <w:multiLevelType w:val="hybridMultilevel"/>
    <w:tmpl w:val="73E6AE4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7E4509C"/>
    <w:multiLevelType w:val="hybridMultilevel"/>
    <w:tmpl w:val="7CF06B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14210A"/>
    <w:multiLevelType w:val="hybridMultilevel"/>
    <w:tmpl w:val="8EE8EBD6"/>
    <w:lvl w:ilvl="0" w:tplc="628AB51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F100BBD"/>
    <w:multiLevelType w:val="hybridMultilevel"/>
    <w:tmpl w:val="1A2ED10E"/>
    <w:lvl w:ilvl="0" w:tplc="8B1644BA">
      <w:start w:val="2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CF4036B"/>
    <w:multiLevelType w:val="hybridMultilevel"/>
    <w:tmpl w:val="755A9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823B7"/>
    <w:multiLevelType w:val="hybridMultilevel"/>
    <w:tmpl w:val="9D1470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C452D1"/>
    <w:multiLevelType w:val="hybridMultilevel"/>
    <w:tmpl w:val="B5F02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7490625">
    <w:abstractNumId w:val="9"/>
  </w:num>
  <w:num w:numId="2" w16cid:durableId="1189221139">
    <w:abstractNumId w:val="19"/>
  </w:num>
  <w:num w:numId="3" w16cid:durableId="969675650">
    <w:abstractNumId w:val="23"/>
  </w:num>
  <w:num w:numId="4" w16cid:durableId="668944174">
    <w:abstractNumId w:val="5"/>
  </w:num>
  <w:num w:numId="5" w16cid:durableId="365716600">
    <w:abstractNumId w:val="0"/>
  </w:num>
  <w:num w:numId="6" w16cid:durableId="566112985">
    <w:abstractNumId w:val="3"/>
  </w:num>
  <w:num w:numId="7" w16cid:durableId="2088649010">
    <w:abstractNumId w:val="16"/>
  </w:num>
  <w:num w:numId="8" w16cid:durableId="1905406195">
    <w:abstractNumId w:val="15"/>
  </w:num>
  <w:num w:numId="9" w16cid:durableId="136076649">
    <w:abstractNumId w:val="21"/>
  </w:num>
  <w:num w:numId="10" w16cid:durableId="1602226950">
    <w:abstractNumId w:val="6"/>
  </w:num>
  <w:num w:numId="11" w16cid:durableId="1276870249">
    <w:abstractNumId w:val="4"/>
  </w:num>
  <w:num w:numId="12" w16cid:durableId="1691105607">
    <w:abstractNumId w:val="7"/>
  </w:num>
  <w:num w:numId="13" w16cid:durableId="1766028913">
    <w:abstractNumId w:val="13"/>
  </w:num>
  <w:num w:numId="14" w16cid:durableId="577523868">
    <w:abstractNumId w:val="10"/>
  </w:num>
  <w:num w:numId="15" w16cid:durableId="1659729690">
    <w:abstractNumId w:val="17"/>
  </w:num>
  <w:num w:numId="16" w16cid:durableId="488912564">
    <w:abstractNumId w:val="14"/>
  </w:num>
  <w:num w:numId="17" w16cid:durableId="1654872800">
    <w:abstractNumId w:val="11"/>
  </w:num>
  <w:num w:numId="18" w16cid:durableId="1035155952">
    <w:abstractNumId w:val="2"/>
  </w:num>
  <w:num w:numId="19" w16cid:durableId="116221467">
    <w:abstractNumId w:val="12"/>
  </w:num>
  <w:num w:numId="20" w16cid:durableId="1668363999">
    <w:abstractNumId w:val="8"/>
  </w:num>
  <w:num w:numId="21" w16cid:durableId="386731295">
    <w:abstractNumId w:val="22"/>
  </w:num>
  <w:num w:numId="22" w16cid:durableId="1340036131">
    <w:abstractNumId w:val="24"/>
  </w:num>
  <w:num w:numId="23" w16cid:durableId="1238831491">
    <w:abstractNumId w:val="20"/>
  </w:num>
  <w:num w:numId="24" w16cid:durableId="1924412225">
    <w:abstractNumId w:val="1"/>
  </w:num>
  <w:num w:numId="25" w16cid:durableId="328563791">
    <w:abstractNumId w:val="1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6F9"/>
    <w:rsid w:val="00000EB8"/>
    <w:rsid w:val="00004EF0"/>
    <w:rsid w:val="00011221"/>
    <w:rsid w:val="00013397"/>
    <w:rsid w:val="0001684C"/>
    <w:rsid w:val="00020303"/>
    <w:rsid w:val="00020BF7"/>
    <w:rsid w:val="00024ECD"/>
    <w:rsid w:val="00026BED"/>
    <w:rsid w:val="000306B9"/>
    <w:rsid w:val="0003145C"/>
    <w:rsid w:val="000314C8"/>
    <w:rsid w:val="00033970"/>
    <w:rsid w:val="00043AC0"/>
    <w:rsid w:val="00046D0C"/>
    <w:rsid w:val="000475DB"/>
    <w:rsid w:val="0005431F"/>
    <w:rsid w:val="00054F27"/>
    <w:rsid w:val="00057679"/>
    <w:rsid w:val="00061C4D"/>
    <w:rsid w:val="00062753"/>
    <w:rsid w:val="00063F8C"/>
    <w:rsid w:val="00070818"/>
    <w:rsid w:val="00080FDA"/>
    <w:rsid w:val="00085DB0"/>
    <w:rsid w:val="00094CFD"/>
    <w:rsid w:val="00096CD7"/>
    <w:rsid w:val="0009782F"/>
    <w:rsid w:val="000A0380"/>
    <w:rsid w:val="000A676E"/>
    <w:rsid w:val="000B35C6"/>
    <w:rsid w:val="000B43FD"/>
    <w:rsid w:val="000C318B"/>
    <w:rsid w:val="000C337C"/>
    <w:rsid w:val="000D53D8"/>
    <w:rsid w:val="000D6F8B"/>
    <w:rsid w:val="000E0241"/>
    <w:rsid w:val="000F4FD1"/>
    <w:rsid w:val="00107E16"/>
    <w:rsid w:val="0011007D"/>
    <w:rsid w:val="00112045"/>
    <w:rsid w:val="0011226B"/>
    <w:rsid w:val="001241FB"/>
    <w:rsid w:val="00127BD1"/>
    <w:rsid w:val="001301B0"/>
    <w:rsid w:val="00130C65"/>
    <w:rsid w:val="00136E74"/>
    <w:rsid w:val="0014269E"/>
    <w:rsid w:val="001435DE"/>
    <w:rsid w:val="0015372D"/>
    <w:rsid w:val="0015478E"/>
    <w:rsid w:val="001760E7"/>
    <w:rsid w:val="00180BB4"/>
    <w:rsid w:val="00182340"/>
    <w:rsid w:val="001861BC"/>
    <w:rsid w:val="001900E0"/>
    <w:rsid w:val="001909B3"/>
    <w:rsid w:val="00193F19"/>
    <w:rsid w:val="00195663"/>
    <w:rsid w:val="001A08E9"/>
    <w:rsid w:val="001A12FF"/>
    <w:rsid w:val="001A43C3"/>
    <w:rsid w:val="001A51A1"/>
    <w:rsid w:val="001A6490"/>
    <w:rsid w:val="001B2403"/>
    <w:rsid w:val="001B4DC9"/>
    <w:rsid w:val="001B562B"/>
    <w:rsid w:val="001C0A43"/>
    <w:rsid w:val="001C54FB"/>
    <w:rsid w:val="001C6DD2"/>
    <w:rsid w:val="001C7447"/>
    <w:rsid w:val="001D1868"/>
    <w:rsid w:val="001D2A3F"/>
    <w:rsid w:val="001D502B"/>
    <w:rsid w:val="001D61BE"/>
    <w:rsid w:val="001D7760"/>
    <w:rsid w:val="001D7AA4"/>
    <w:rsid w:val="001D7C0F"/>
    <w:rsid w:val="001E1548"/>
    <w:rsid w:val="001E5A56"/>
    <w:rsid w:val="001E6992"/>
    <w:rsid w:val="001E7344"/>
    <w:rsid w:val="001F56EE"/>
    <w:rsid w:val="001F7D21"/>
    <w:rsid w:val="00201DAE"/>
    <w:rsid w:val="002021D5"/>
    <w:rsid w:val="0020263A"/>
    <w:rsid w:val="00206DA2"/>
    <w:rsid w:val="002111C9"/>
    <w:rsid w:val="0021176D"/>
    <w:rsid w:val="0021236D"/>
    <w:rsid w:val="00215B09"/>
    <w:rsid w:val="00221F5F"/>
    <w:rsid w:val="00223F17"/>
    <w:rsid w:val="0022428E"/>
    <w:rsid w:val="002251DE"/>
    <w:rsid w:val="0022696E"/>
    <w:rsid w:val="00226CC3"/>
    <w:rsid w:val="002321BD"/>
    <w:rsid w:val="00233BBD"/>
    <w:rsid w:val="00236166"/>
    <w:rsid w:val="00242809"/>
    <w:rsid w:val="00250590"/>
    <w:rsid w:val="0025370B"/>
    <w:rsid w:val="00253D10"/>
    <w:rsid w:val="002548E5"/>
    <w:rsid w:val="00261B38"/>
    <w:rsid w:val="00267641"/>
    <w:rsid w:val="00270C78"/>
    <w:rsid w:val="00272578"/>
    <w:rsid w:val="002728F3"/>
    <w:rsid w:val="00273306"/>
    <w:rsid w:val="00275CE2"/>
    <w:rsid w:val="002843B3"/>
    <w:rsid w:val="00284A93"/>
    <w:rsid w:val="002877EE"/>
    <w:rsid w:val="00293323"/>
    <w:rsid w:val="002A0F02"/>
    <w:rsid w:val="002A5C0F"/>
    <w:rsid w:val="002A6EEC"/>
    <w:rsid w:val="002B11A4"/>
    <w:rsid w:val="002B29F5"/>
    <w:rsid w:val="002B69DA"/>
    <w:rsid w:val="002B7083"/>
    <w:rsid w:val="002C1A4B"/>
    <w:rsid w:val="002C3BDF"/>
    <w:rsid w:val="002C779C"/>
    <w:rsid w:val="002C78FC"/>
    <w:rsid w:val="002D358F"/>
    <w:rsid w:val="002D37AD"/>
    <w:rsid w:val="002D5E11"/>
    <w:rsid w:val="002D61BD"/>
    <w:rsid w:val="002E21C3"/>
    <w:rsid w:val="002E3808"/>
    <w:rsid w:val="002E39AC"/>
    <w:rsid w:val="002E4175"/>
    <w:rsid w:val="002E64D9"/>
    <w:rsid w:val="002E7AF4"/>
    <w:rsid w:val="002E7DC8"/>
    <w:rsid w:val="002F0B41"/>
    <w:rsid w:val="00302482"/>
    <w:rsid w:val="00302EDD"/>
    <w:rsid w:val="003054E7"/>
    <w:rsid w:val="00307637"/>
    <w:rsid w:val="00321D0B"/>
    <w:rsid w:val="0032543A"/>
    <w:rsid w:val="003315BA"/>
    <w:rsid w:val="003328A6"/>
    <w:rsid w:val="00332B1F"/>
    <w:rsid w:val="003356EA"/>
    <w:rsid w:val="0033733B"/>
    <w:rsid w:val="00340B72"/>
    <w:rsid w:val="00344038"/>
    <w:rsid w:val="00344F8D"/>
    <w:rsid w:val="003467C0"/>
    <w:rsid w:val="00351066"/>
    <w:rsid w:val="0035280F"/>
    <w:rsid w:val="00356DFA"/>
    <w:rsid w:val="00360C19"/>
    <w:rsid w:val="003645B7"/>
    <w:rsid w:val="00373197"/>
    <w:rsid w:val="003937C3"/>
    <w:rsid w:val="00394557"/>
    <w:rsid w:val="003A34FF"/>
    <w:rsid w:val="003A392A"/>
    <w:rsid w:val="003A4058"/>
    <w:rsid w:val="003B0E8A"/>
    <w:rsid w:val="003B3C7C"/>
    <w:rsid w:val="003C3BFB"/>
    <w:rsid w:val="003C4019"/>
    <w:rsid w:val="003C4629"/>
    <w:rsid w:val="003D1B50"/>
    <w:rsid w:val="003D4682"/>
    <w:rsid w:val="003D524E"/>
    <w:rsid w:val="003E1888"/>
    <w:rsid w:val="003E5602"/>
    <w:rsid w:val="003F3D4F"/>
    <w:rsid w:val="004003A7"/>
    <w:rsid w:val="004056F9"/>
    <w:rsid w:val="00410AA2"/>
    <w:rsid w:val="00410BE0"/>
    <w:rsid w:val="00413837"/>
    <w:rsid w:val="00413DF5"/>
    <w:rsid w:val="00414786"/>
    <w:rsid w:val="004156C2"/>
    <w:rsid w:val="00417229"/>
    <w:rsid w:val="0042279A"/>
    <w:rsid w:val="00423BDC"/>
    <w:rsid w:val="00424EB1"/>
    <w:rsid w:val="004338A9"/>
    <w:rsid w:val="00441A9A"/>
    <w:rsid w:val="00450281"/>
    <w:rsid w:val="004532F8"/>
    <w:rsid w:val="004622DB"/>
    <w:rsid w:val="00471296"/>
    <w:rsid w:val="00472355"/>
    <w:rsid w:val="004820F5"/>
    <w:rsid w:val="00484426"/>
    <w:rsid w:val="00485B93"/>
    <w:rsid w:val="004934EE"/>
    <w:rsid w:val="00496D05"/>
    <w:rsid w:val="004A3820"/>
    <w:rsid w:val="004A67ED"/>
    <w:rsid w:val="004B3BB2"/>
    <w:rsid w:val="004B3F8A"/>
    <w:rsid w:val="004B432D"/>
    <w:rsid w:val="004B537C"/>
    <w:rsid w:val="004C13D3"/>
    <w:rsid w:val="004C70A5"/>
    <w:rsid w:val="004D60A8"/>
    <w:rsid w:val="004E2ADD"/>
    <w:rsid w:val="004E539F"/>
    <w:rsid w:val="004E78A3"/>
    <w:rsid w:val="004E7E47"/>
    <w:rsid w:val="004F1C6D"/>
    <w:rsid w:val="004F23A6"/>
    <w:rsid w:val="004F3423"/>
    <w:rsid w:val="004F5363"/>
    <w:rsid w:val="004F6EDB"/>
    <w:rsid w:val="004F7FAB"/>
    <w:rsid w:val="0050374D"/>
    <w:rsid w:val="0050440F"/>
    <w:rsid w:val="0050608D"/>
    <w:rsid w:val="005071EE"/>
    <w:rsid w:val="00515252"/>
    <w:rsid w:val="005157A6"/>
    <w:rsid w:val="005172AF"/>
    <w:rsid w:val="00520443"/>
    <w:rsid w:val="00521B78"/>
    <w:rsid w:val="00522FBE"/>
    <w:rsid w:val="005267A5"/>
    <w:rsid w:val="00532820"/>
    <w:rsid w:val="005337DD"/>
    <w:rsid w:val="005345A1"/>
    <w:rsid w:val="00537A08"/>
    <w:rsid w:val="00540128"/>
    <w:rsid w:val="00541C5D"/>
    <w:rsid w:val="00541D84"/>
    <w:rsid w:val="00545760"/>
    <w:rsid w:val="005508B9"/>
    <w:rsid w:val="0055451A"/>
    <w:rsid w:val="00557392"/>
    <w:rsid w:val="00557ECA"/>
    <w:rsid w:val="0056214B"/>
    <w:rsid w:val="00567E93"/>
    <w:rsid w:val="00572FFF"/>
    <w:rsid w:val="00574342"/>
    <w:rsid w:val="00576186"/>
    <w:rsid w:val="00576F06"/>
    <w:rsid w:val="00591821"/>
    <w:rsid w:val="00591A8E"/>
    <w:rsid w:val="005950E6"/>
    <w:rsid w:val="00595913"/>
    <w:rsid w:val="0059613B"/>
    <w:rsid w:val="005A0647"/>
    <w:rsid w:val="005A14A8"/>
    <w:rsid w:val="005A2E0A"/>
    <w:rsid w:val="005A56A5"/>
    <w:rsid w:val="005B0DD1"/>
    <w:rsid w:val="005B4FAD"/>
    <w:rsid w:val="005C101F"/>
    <w:rsid w:val="005C202B"/>
    <w:rsid w:val="005C20C7"/>
    <w:rsid w:val="005C4B10"/>
    <w:rsid w:val="005C4B8B"/>
    <w:rsid w:val="005C4D64"/>
    <w:rsid w:val="005C7475"/>
    <w:rsid w:val="005D15AB"/>
    <w:rsid w:val="005D430F"/>
    <w:rsid w:val="005D5541"/>
    <w:rsid w:val="005D5632"/>
    <w:rsid w:val="005D713A"/>
    <w:rsid w:val="005E5AC7"/>
    <w:rsid w:val="005F22E2"/>
    <w:rsid w:val="005F6509"/>
    <w:rsid w:val="00607B9A"/>
    <w:rsid w:val="00613AC5"/>
    <w:rsid w:val="00615A4D"/>
    <w:rsid w:val="00624B28"/>
    <w:rsid w:val="00626565"/>
    <w:rsid w:val="006311E7"/>
    <w:rsid w:val="006345BC"/>
    <w:rsid w:val="00636964"/>
    <w:rsid w:val="00643847"/>
    <w:rsid w:val="006462F2"/>
    <w:rsid w:val="00647769"/>
    <w:rsid w:val="00670318"/>
    <w:rsid w:val="0067398D"/>
    <w:rsid w:val="00676945"/>
    <w:rsid w:val="00686958"/>
    <w:rsid w:val="00687E35"/>
    <w:rsid w:val="00690CF8"/>
    <w:rsid w:val="006929A3"/>
    <w:rsid w:val="00693630"/>
    <w:rsid w:val="006A26A7"/>
    <w:rsid w:val="006A48B2"/>
    <w:rsid w:val="006B3C0F"/>
    <w:rsid w:val="006C1081"/>
    <w:rsid w:val="006C3224"/>
    <w:rsid w:val="006C32D5"/>
    <w:rsid w:val="006C7D6B"/>
    <w:rsid w:val="006D3AF1"/>
    <w:rsid w:val="006D6088"/>
    <w:rsid w:val="006E1A32"/>
    <w:rsid w:val="006E2F65"/>
    <w:rsid w:val="006E7062"/>
    <w:rsid w:val="006F00F0"/>
    <w:rsid w:val="006F23E6"/>
    <w:rsid w:val="006F2584"/>
    <w:rsid w:val="006F6C04"/>
    <w:rsid w:val="00700FE6"/>
    <w:rsid w:val="007040CB"/>
    <w:rsid w:val="00704233"/>
    <w:rsid w:val="00706EE1"/>
    <w:rsid w:val="00711694"/>
    <w:rsid w:val="007163E2"/>
    <w:rsid w:val="00721A2D"/>
    <w:rsid w:val="00721E9C"/>
    <w:rsid w:val="00725C4B"/>
    <w:rsid w:val="00726908"/>
    <w:rsid w:val="00734BF8"/>
    <w:rsid w:val="007357C3"/>
    <w:rsid w:val="007362FC"/>
    <w:rsid w:val="00747303"/>
    <w:rsid w:val="0075617D"/>
    <w:rsid w:val="0075654C"/>
    <w:rsid w:val="00757BFC"/>
    <w:rsid w:val="00763649"/>
    <w:rsid w:val="00763DDF"/>
    <w:rsid w:val="00764BDF"/>
    <w:rsid w:val="00776683"/>
    <w:rsid w:val="00780041"/>
    <w:rsid w:val="00781714"/>
    <w:rsid w:val="00796BE8"/>
    <w:rsid w:val="007A2C4F"/>
    <w:rsid w:val="007A6549"/>
    <w:rsid w:val="007B1384"/>
    <w:rsid w:val="007B1BE8"/>
    <w:rsid w:val="007B4DB9"/>
    <w:rsid w:val="007B6873"/>
    <w:rsid w:val="007C4DCC"/>
    <w:rsid w:val="007C5A69"/>
    <w:rsid w:val="007D27D2"/>
    <w:rsid w:val="007D6428"/>
    <w:rsid w:val="007E381A"/>
    <w:rsid w:val="007E438E"/>
    <w:rsid w:val="007E479D"/>
    <w:rsid w:val="007E6CCA"/>
    <w:rsid w:val="007E6CEB"/>
    <w:rsid w:val="007F0EBB"/>
    <w:rsid w:val="007F6E1B"/>
    <w:rsid w:val="00812FF4"/>
    <w:rsid w:val="00820804"/>
    <w:rsid w:val="008271BE"/>
    <w:rsid w:val="0082760E"/>
    <w:rsid w:val="00830823"/>
    <w:rsid w:val="0083311A"/>
    <w:rsid w:val="00840F1C"/>
    <w:rsid w:val="008435B1"/>
    <w:rsid w:val="00844CD3"/>
    <w:rsid w:val="00844F60"/>
    <w:rsid w:val="00850807"/>
    <w:rsid w:val="008524E0"/>
    <w:rsid w:val="008600D7"/>
    <w:rsid w:val="008611F1"/>
    <w:rsid w:val="00861512"/>
    <w:rsid w:val="00861BAF"/>
    <w:rsid w:val="00862750"/>
    <w:rsid w:val="008643D5"/>
    <w:rsid w:val="00866410"/>
    <w:rsid w:val="00866B75"/>
    <w:rsid w:val="00872810"/>
    <w:rsid w:val="00873DEC"/>
    <w:rsid w:val="00876773"/>
    <w:rsid w:val="008866F2"/>
    <w:rsid w:val="00886CE4"/>
    <w:rsid w:val="00891891"/>
    <w:rsid w:val="00892375"/>
    <w:rsid w:val="008A12A0"/>
    <w:rsid w:val="008A1327"/>
    <w:rsid w:val="008A65BE"/>
    <w:rsid w:val="008B1A7C"/>
    <w:rsid w:val="008B1D0C"/>
    <w:rsid w:val="008B3C37"/>
    <w:rsid w:val="008C0C04"/>
    <w:rsid w:val="008C6830"/>
    <w:rsid w:val="008C686F"/>
    <w:rsid w:val="008D315C"/>
    <w:rsid w:val="008D7359"/>
    <w:rsid w:val="008E4489"/>
    <w:rsid w:val="008E66F5"/>
    <w:rsid w:val="008F225D"/>
    <w:rsid w:val="008F7621"/>
    <w:rsid w:val="008F7F56"/>
    <w:rsid w:val="00900729"/>
    <w:rsid w:val="00903AF2"/>
    <w:rsid w:val="009053AD"/>
    <w:rsid w:val="00905FBE"/>
    <w:rsid w:val="00911C15"/>
    <w:rsid w:val="00912D69"/>
    <w:rsid w:val="009138C3"/>
    <w:rsid w:val="00917F5F"/>
    <w:rsid w:val="00925002"/>
    <w:rsid w:val="00933B5A"/>
    <w:rsid w:val="009501F1"/>
    <w:rsid w:val="00953F3D"/>
    <w:rsid w:val="00957F01"/>
    <w:rsid w:val="00962847"/>
    <w:rsid w:val="00963670"/>
    <w:rsid w:val="00965752"/>
    <w:rsid w:val="00965DE5"/>
    <w:rsid w:val="00967397"/>
    <w:rsid w:val="009711FE"/>
    <w:rsid w:val="009817EB"/>
    <w:rsid w:val="00984CC6"/>
    <w:rsid w:val="00990C3B"/>
    <w:rsid w:val="00992BDE"/>
    <w:rsid w:val="00994A78"/>
    <w:rsid w:val="009964C5"/>
    <w:rsid w:val="009A2D71"/>
    <w:rsid w:val="009A51A6"/>
    <w:rsid w:val="009A6ABB"/>
    <w:rsid w:val="009A720A"/>
    <w:rsid w:val="009B5D3F"/>
    <w:rsid w:val="009C2558"/>
    <w:rsid w:val="009D00A0"/>
    <w:rsid w:val="009D03E0"/>
    <w:rsid w:val="009D11E9"/>
    <w:rsid w:val="009D3584"/>
    <w:rsid w:val="009D53BD"/>
    <w:rsid w:val="009E4407"/>
    <w:rsid w:val="009E73B7"/>
    <w:rsid w:val="009F1139"/>
    <w:rsid w:val="009F1202"/>
    <w:rsid w:val="009F4DC3"/>
    <w:rsid w:val="00A009CF"/>
    <w:rsid w:val="00A0417E"/>
    <w:rsid w:val="00A059D7"/>
    <w:rsid w:val="00A10F84"/>
    <w:rsid w:val="00A14637"/>
    <w:rsid w:val="00A227D6"/>
    <w:rsid w:val="00A33289"/>
    <w:rsid w:val="00A379F8"/>
    <w:rsid w:val="00A40456"/>
    <w:rsid w:val="00A40F95"/>
    <w:rsid w:val="00A453CA"/>
    <w:rsid w:val="00A45DEF"/>
    <w:rsid w:val="00A50109"/>
    <w:rsid w:val="00A544DC"/>
    <w:rsid w:val="00A5567F"/>
    <w:rsid w:val="00A64761"/>
    <w:rsid w:val="00A71D30"/>
    <w:rsid w:val="00A71E4F"/>
    <w:rsid w:val="00A72084"/>
    <w:rsid w:val="00A74EF7"/>
    <w:rsid w:val="00A8494D"/>
    <w:rsid w:val="00A958A4"/>
    <w:rsid w:val="00AA05AC"/>
    <w:rsid w:val="00AA2166"/>
    <w:rsid w:val="00AA3B7B"/>
    <w:rsid w:val="00AB17AD"/>
    <w:rsid w:val="00AB2745"/>
    <w:rsid w:val="00AB5EFE"/>
    <w:rsid w:val="00AC2031"/>
    <w:rsid w:val="00AC53FF"/>
    <w:rsid w:val="00AC7878"/>
    <w:rsid w:val="00AC7FCD"/>
    <w:rsid w:val="00AD07A2"/>
    <w:rsid w:val="00AD11D4"/>
    <w:rsid w:val="00AD3DDC"/>
    <w:rsid w:val="00AD501C"/>
    <w:rsid w:val="00AD57F5"/>
    <w:rsid w:val="00AD7DF5"/>
    <w:rsid w:val="00AE1B4F"/>
    <w:rsid w:val="00AE2950"/>
    <w:rsid w:val="00AF7254"/>
    <w:rsid w:val="00B04149"/>
    <w:rsid w:val="00B10103"/>
    <w:rsid w:val="00B12FBB"/>
    <w:rsid w:val="00B138C4"/>
    <w:rsid w:val="00B1551B"/>
    <w:rsid w:val="00B175DA"/>
    <w:rsid w:val="00B24F6A"/>
    <w:rsid w:val="00B274DE"/>
    <w:rsid w:val="00B36306"/>
    <w:rsid w:val="00B44AF2"/>
    <w:rsid w:val="00B506F0"/>
    <w:rsid w:val="00B50F91"/>
    <w:rsid w:val="00B51859"/>
    <w:rsid w:val="00B53372"/>
    <w:rsid w:val="00B54E6F"/>
    <w:rsid w:val="00B574BF"/>
    <w:rsid w:val="00B63B7B"/>
    <w:rsid w:val="00B6686D"/>
    <w:rsid w:val="00B929B1"/>
    <w:rsid w:val="00B941E2"/>
    <w:rsid w:val="00B9463C"/>
    <w:rsid w:val="00B958DF"/>
    <w:rsid w:val="00B97BED"/>
    <w:rsid w:val="00BA0C29"/>
    <w:rsid w:val="00BA1B76"/>
    <w:rsid w:val="00BB0C25"/>
    <w:rsid w:val="00BB462E"/>
    <w:rsid w:val="00BC074A"/>
    <w:rsid w:val="00BC0B6C"/>
    <w:rsid w:val="00BC43B6"/>
    <w:rsid w:val="00BD451B"/>
    <w:rsid w:val="00BE0FD9"/>
    <w:rsid w:val="00BE4407"/>
    <w:rsid w:val="00BE6AB5"/>
    <w:rsid w:val="00BF6DA7"/>
    <w:rsid w:val="00C03E6F"/>
    <w:rsid w:val="00C06E3A"/>
    <w:rsid w:val="00C0706E"/>
    <w:rsid w:val="00C10D5A"/>
    <w:rsid w:val="00C13212"/>
    <w:rsid w:val="00C1707B"/>
    <w:rsid w:val="00C17476"/>
    <w:rsid w:val="00C17B8A"/>
    <w:rsid w:val="00C23B10"/>
    <w:rsid w:val="00C242F0"/>
    <w:rsid w:val="00C250AC"/>
    <w:rsid w:val="00C2778F"/>
    <w:rsid w:val="00C40DE8"/>
    <w:rsid w:val="00C43A05"/>
    <w:rsid w:val="00C4411A"/>
    <w:rsid w:val="00C4413D"/>
    <w:rsid w:val="00C443BE"/>
    <w:rsid w:val="00C45176"/>
    <w:rsid w:val="00C45F8B"/>
    <w:rsid w:val="00C52FDD"/>
    <w:rsid w:val="00C533AC"/>
    <w:rsid w:val="00C55DC1"/>
    <w:rsid w:val="00C572A5"/>
    <w:rsid w:val="00C62231"/>
    <w:rsid w:val="00C64107"/>
    <w:rsid w:val="00C64B90"/>
    <w:rsid w:val="00C71BAF"/>
    <w:rsid w:val="00C720E2"/>
    <w:rsid w:val="00C72637"/>
    <w:rsid w:val="00C80F17"/>
    <w:rsid w:val="00C82749"/>
    <w:rsid w:val="00C86BD0"/>
    <w:rsid w:val="00C94513"/>
    <w:rsid w:val="00CA13FE"/>
    <w:rsid w:val="00CB0641"/>
    <w:rsid w:val="00CB52F6"/>
    <w:rsid w:val="00CB78EB"/>
    <w:rsid w:val="00CC1D46"/>
    <w:rsid w:val="00CC64DE"/>
    <w:rsid w:val="00CD0E09"/>
    <w:rsid w:val="00CD40A7"/>
    <w:rsid w:val="00CE235D"/>
    <w:rsid w:val="00CE56BA"/>
    <w:rsid w:val="00CF3BA2"/>
    <w:rsid w:val="00CF54ED"/>
    <w:rsid w:val="00CF6667"/>
    <w:rsid w:val="00D045FE"/>
    <w:rsid w:val="00D10CF5"/>
    <w:rsid w:val="00D12864"/>
    <w:rsid w:val="00D15066"/>
    <w:rsid w:val="00D254EC"/>
    <w:rsid w:val="00D31BCA"/>
    <w:rsid w:val="00D326A8"/>
    <w:rsid w:val="00D32D55"/>
    <w:rsid w:val="00D400D8"/>
    <w:rsid w:val="00D43359"/>
    <w:rsid w:val="00D515B2"/>
    <w:rsid w:val="00D569CA"/>
    <w:rsid w:val="00D56DB2"/>
    <w:rsid w:val="00D62FCA"/>
    <w:rsid w:val="00D632F4"/>
    <w:rsid w:val="00D63860"/>
    <w:rsid w:val="00D63F77"/>
    <w:rsid w:val="00D66DD5"/>
    <w:rsid w:val="00D762E1"/>
    <w:rsid w:val="00D845E2"/>
    <w:rsid w:val="00D8550E"/>
    <w:rsid w:val="00D86875"/>
    <w:rsid w:val="00DA154C"/>
    <w:rsid w:val="00DA1EA2"/>
    <w:rsid w:val="00DA3C23"/>
    <w:rsid w:val="00DA7969"/>
    <w:rsid w:val="00DB1354"/>
    <w:rsid w:val="00DB6B2F"/>
    <w:rsid w:val="00DC252B"/>
    <w:rsid w:val="00DC7F40"/>
    <w:rsid w:val="00DD3813"/>
    <w:rsid w:val="00DD4ECB"/>
    <w:rsid w:val="00DD4ED2"/>
    <w:rsid w:val="00DE4967"/>
    <w:rsid w:val="00DF1769"/>
    <w:rsid w:val="00DF1811"/>
    <w:rsid w:val="00DF7C82"/>
    <w:rsid w:val="00E0422C"/>
    <w:rsid w:val="00E04361"/>
    <w:rsid w:val="00E070EC"/>
    <w:rsid w:val="00E21B3E"/>
    <w:rsid w:val="00E221A7"/>
    <w:rsid w:val="00E25198"/>
    <w:rsid w:val="00E36637"/>
    <w:rsid w:val="00E41B8D"/>
    <w:rsid w:val="00E45811"/>
    <w:rsid w:val="00E51ED8"/>
    <w:rsid w:val="00E55971"/>
    <w:rsid w:val="00E6252E"/>
    <w:rsid w:val="00E64A75"/>
    <w:rsid w:val="00E650E7"/>
    <w:rsid w:val="00E67CE1"/>
    <w:rsid w:val="00E738D2"/>
    <w:rsid w:val="00E74644"/>
    <w:rsid w:val="00E818FB"/>
    <w:rsid w:val="00E81E76"/>
    <w:rsid w:val="00E900DF"/>
    <w:rsid w:val="00E902A2"/>
    <w:rsid w:val="00E9442C"/>
    <w:rsid w:val="00E9730A"/>
    <w:rsid w:val="00EA4AB6"/>
    <w:rsid w:val="00EB29E6"/>
    <w:rsid w:val="00EB48E5"/>
    <w:rsid w:val="00EC27FE"/>
    <w:rsid w:val="00EC4423"/>
    <w:rsid w:val="00EC66F3"/>
    <w:rsid w:val="00ED2137"/>
    <w:rsid w:val="00EE3F5F"/>
    <w:rsid w:val="00EE5E1E"/>
    <w:rsid w:val="00EF0C5E"/>
    <w:rsid w:val="00EF2F75"/>
    <w:rsid w:val="00EF3A7A"/>
    <w:rsid w:val="00F131B5"/>
    <w:rsid w:val="00F14861"/>
    <w:rsid w:val="00F17089"/>
    <w:rsid w:val="00F23338"/>
    <w:rsid w:val="00F269A1"/>
    <w:rsid w:val="00F26A77"/>
    <w:rsid w:val="00F271A0"/>
    <w:rsid w:val="00F3319C"/>
    <w:rsid w:val="00F36879"/>
    <w:rsid w:val="00F36DC2"/>
    <w:rsid w:val="00F503C1"/>
    <w:rsid w:val="00F60D5D"/>
    <w:rsid w:val="00F622CC"/>
    <w:rsid w:val="00F644A3"/>
    <w:rsid w:val="00F7066D"/>
    <w:rsid w:val="00F71FF9"/>
    <w:rsid w:val="00F75C8A"/>
    <w:rsid w:val="00F82AED"/>
    <w:rsid w:val="00F85818"/>
    <w:rsid w:val="00F906AF"/>
    <w:rsid w:val="00F91A7F"/>
    <w:rsid w:val="00F92635"/>
    <w:rsid w:val="00F95512"/>
    <w:rsid w:val="00FA1F87"/>
    <w:rsid w:val="00FA213E"/>
    <w:rsid w:val="00FA2748"/>
    <w:rsid w:val="00FA27CB"/>
    <w:rsid w:val="00FC0890"/>
    <w:rsid w:val="00FD31FC"/>
    <w:rsid w:val="00FD32D9"/>
    <w:rsid w:val="00FD6522"/>
    <w:rsid w:val="00FE0417"/>
    <w:rsid w:val="00FE0E0C"/>
    <w:rsid w:val="00FE156E"/>
    <w:rsid w:val="00FE3496"/>
    <w:rsid w:val="00FE5A14"/>
    <w:rsid w:val="00FF1590"/>
    <w:rsid w:val="00FF31C9"/>
    <w:rsid w:val="00FF4F2D"/>
    <w:rsid w:val="00FF5769"/>
    <w:rsid w:val="00FF59AD"/>
    <w:rsid w:val="00FF5A2F"/>
    <w:rsid w:val="00FF7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8C7D54"/>
  <w15:chartTrackingRefBased/>
  <w15:docId w15:val="{C1DDA60A-870D-42B2-B1F9-A6274367D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E35"/>
  </w:style>
  <w:style w:type="paragraph" w:styleId="Heading1">
    <w:name w:val="heading 1"/>
    <w:basedOn w:val="Normal"/>
    <w:next w:val="Normal"/>
    <w:link w:val="Heading1Char"/>
    <w:uiPriority w:val="9"/>
    <w:qFormat/>
    <w:rsid w:val="007E38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5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4B9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06E3A"/>
    <w:pPr>
      <w:keepNext/>
      <w:keepLines/>
      <w:spacing w:before="40" w:after="0" w:line="360" w:lineRule="auto"/>
      <w:jc w:val="both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  <w:lang w:eastAsia="ja-JP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8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955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aliases w:val="Sub Bullet 1,Equipment"/>
    <w:basedOn w:val="Normal"/>
    <w:link w:val="ListParagraphChar"/>
    <w:uiPriority w:val="34"/>
    <w:qFormat/>
    <w:rsid w:val="00F95512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9A720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0576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79"/>
  </w:style>
  <w:style w:type="paragraph" w:styleId="Footer">
    <w:name w:val="footer"/>
    <w:basedOn w:val="Normal"/>
    <w:link w:val="FooterChar"/>
    <w:unhideWhenUsed/>
    <w:qFormat/>
    <w:rsid w:val="000576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79"/>
  </w:style>
  <w:style w:type="paragraph" w:styleId="NoSpacing">
    <w:name w:val="No Spacing"/>
    <w:link w:val="NoSpacingChar"/>
    <w:uiPriority w:val="1"/>
    <w:qFormat/>
    <w:rsid w:val="00636964"/>
    <w:pPr>
      <w:spacing w:before="60" w:after="0" w:line="240" w:lineRule="auto"/>
    </w:pPr>
    <w:rPr>
      <w:rFonts w:eastAsiaTheme="minorEastAsia" w:hAnsiTheme="minorHAnsi" w:cstheme="minorBidi"/>
      <w:color w:val="44546A" w:themeColor="text2"/>
      <w:sz w:val="20"/>
      <w:szCs w:val="20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636964"/>
    <w:rPr>
      <w:rFonts w:eastAsiaTheme="minorEastAsia" w:hAnsiTheme="minorHAnsi" w:cstheme="minorBidi"/>
      <w:color w:val="44546A" w:themeColor="text2"/>
      <w:sz w:val="20"/>
      <w:szCs w:val="20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011221"/>
    <w:pPr>
      <w:spacing w:after="100" w:line="360" w:lineRule="auto"/>
      <w:ind w:left="720" w:right="3240"/>
      <w:jc w:val="both"/>
    </w:pPr>
    <w:rPr>
      <w:rFonts w:asciiTheme="majorHAnsi" w:eastAsiaTheme="minorEastAsia" w:hAnsiTheme="majorHAnsi" w:cstheme="minorBidi"/>
      <w:color w:val="000000" w:themeColor="text1"/>
      <w:sz w:val="20"/>
      <w:szCs w:val="20"/>
      <w:lang w:eastAsia="ja-JP"/>
    </w:rPr>
  </w:style>
  <w:style w:type="character" w:styleId="Hyperlink">
    <w:name w:val="Hyperlink"/>
    <w:basedOn w:val="DefaultParagraphFont"/>
    <w:uiPriority w:val="99"/>
    <w:unhideWhenUsed/>
    <w:rsid w:val="00011221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011221"/>
    <w:pPr>
      <w:spacing w:after="100" w:line="360" w:lineRule="auto"/>
      <w:jc w:val="both"/>
    </w:pPr>
    <w:rPr>
      <w:rFonts w:asciiTheme="majorHAnsi" w:eastAsiaTheme="minorEastAsia" w:hAnsiTheme="majorHAnsi" w:cstheme="minorBidi"/>
      <w:color w:val="000000" w:themeColor="text1"/>
      <w:sz w:val="20"/>
      <w:szCs w:val="20"/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011221"/>
    <w:pPr>
      <w:spacing w:after="100" w:line="360" w:lineRule="auto"/>
      <w:ind w:left="200"/>
      <w:jc w:val="both"/>
    </w:pPr>
    <w:rPr>
      <w:rFonts w:asciiTheme="majorHAnsi" w:eastAsiaTheme="minorEastAsia" w:hAnsiTheme="majorHAnsi" w:cstheme="minorBidi"/>
      <w:color w:val="000000" w:themeColor="text1"/>
      <w:sz w:val="20"/>
      <w:szCs w:val="20"/>
      <w:lang w:eastAsia="ja-JP"/>
    </w:rPr>
  </w:style>
  <w:style w:type="paragraph" w:customStyle="1" w:styleId="heading1notpartoftableofcontents">
    <w:name w:val="heading1 (not part of table of contents)"/>
    <w:basedOn w:val="Normal"/>
    <w:next w:val="Normal"/>
    <w:qFormat/>
    <w:rsid w:val="00011221"/>
    <w:pPr>
      <w:pBdr>
        <w:bottom w:val="single" w:sz="8" w:space="1" w:color="D9E2F3" w:themeColor="accent1" w:themeTint="33"/>
      </w:pBdr>
      <w:spacing w:before="320" w:after="200" w:line="240" w:lineRule="auto"/>
      <w:jc w:val="both"/>
    </w:pPr>
    <w:rPr>
      <w:rFonts w:asciiTheme="majorHAnsi" w:eastAsiaTheme="minorEastAsia" w:hAnsiTheme="majorHAnsi" w:cstheme="minorBidi"/>
      <w:color w:val="4472C4" w:themeColor="accent1"/>
      <w:sz w:val="36"/>
      <w:szCs w:val="20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50440F"/>
    <w:rPr>
      <w:b/>
      <w:bCs/>
      <w:smallCaps/>
      <w:color w:val="4472C4" w:themeColor="accent1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BB2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BB2"/>
    <w:rPr>
      <w:i/>
      <w:iCs/>
      <w:color w:val="4472C4" w:themeColor="accent1"/>
    </w:rPr>
  </w:style>
  <w:style w:type="table" w:styleId="TableGrid">
    <w:name w:val="Table Grid"/>
    <w:basedOn w:val="TableNormal"/>
    <w:uiPriority w:val="39"/>
    <w:rsid w:val="00B506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9711FE"/>
    <w:pPr>
      <w:spacing w:after="0" w:line="240" w:lineRule="auto"/>
    </w:pPr>
    <w:rPr>
      <w:rFonts w:ascii="Times New Roman"/>
      <w:sz w:val="24"/>
      <w:szCs w:val="24"/>
    </w:rPr>
  </w:style>
  <w:style w:type="character" w:customStyle="1" w:styleId="ListParagraphChar">
    <w:name w:val="List Paragraph Char"/>
    <w:aliases w:val="Sub Bullet 1 Char,Equipment Char"/>
    <w:basedOn w:val="DefaultParagraphFont"/>
    <w:link w:val="ListParagraph"/>
    <w:uiPriority w:val="34"/>
    <w:locked/>
    <w:rsid w:val="004622DB"/>
  </w:style>
  <w:style w:type="character" w:customStyle="1" w:styleId="Heading4Char">
    <w:name w:val="Heading 4 Char"/>
    <w:basedOn w:val="DefaultParagraphFont"/>
    <w:link w:val="Heading4"/>
    <w:uiPriority w:val="9"/>
    <w:rsid w:val="00C06E3A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  <w:lang w:eastAsia="ja-JP"/>
    </w:rPr>
  </w:style>
  <w:style w:type="paragraph" w:customStyle="1" w:styleId="FormHeading">
    <w:name w:val="Form Heading"/>
    <w:basedOn w:val="Normal"/>
    <w:next w:val="Normal"/>
    <w:uiPriority w:val="2"/>
    <w:qFormat/>
    <w:rsid w:val="00206DA2"/>
    <w:pPr>
      <w:spacing w:before="80" w:after="60" w:line="240" w:lineRule="auto"/>
      <w:jc w:val="both"/>
    </w:pPr>
    <w:rPr>
      <w:rFonts w:asciiTheme="majorHAnsi" w:eastAsiaTheme="majorEastAsia" w:hAnsiTheme="majorHAnsi" w:cstheme="majorBidi"/>
      <w:color w:val="4472C4" w:themeColor="accent1"/>
      <w:sz w:val="20"/>
      <w:szCs w:val="20"/>
      <w:lang w:eastAsia="ja-JP"/>
    </w:rPr>
  </w:style>
  <w:style w:type="table" w:customStyle="1" w:styleId="SignatureTable">
    <w:name w:val="Signature Table"/>
    <w:basedOn w:val="TableNormal"/>
    <w:uiPriority w:val="99"/>
    <w:rsid w:val="00206DA2"/>
    <w:pPr>
      <w:spacing w:after="0" w:line="240" w:lineRule="auto"/>
    </w:pPr>
    <w:rPr>
      <w:rFonts w:eastAsiaTheme="minorEastAsia" w:hAnsiTheme="minorHAnsi" w:cstheme="minorBidi"/>
      <w:color w:val="44546A" w:themeColor="text2"/>
      <w:sz w:val="20"/>
      <w:szCs w:val="20"/>
      <w:lang w:eastAsia="ja-JP"/>
    </w:rPr>
    <w:tblPr/>
  </w:style>
  <w:style w:type="paragraph" w:customStyle="1" w:styleId="ColorfulList-Accent11">
    <w:name w:val="Colorful List - Accent 11"/>
    <w:basedOn w:val="Normal"/>
    <w:uiPriority w:val="34"/>
    <w:qFormat/>
    <w:rsid w:val="002C779C"/>
    <w:pPr>
      <w:spacing w:after="0" w:line="240" w:lineRule="auto"/>
      <w:ind w:left="720"/>
      <w:contextualSpacing/>
    </w:pPr>
    <w:rPr>
      <w:rFonts w:ascii="Times New Roman"/>
      <w:sz w:val="24"/>
      <w:szCs w:val="24"/>
    </w:rPr>
  </w:style>
  <w:style w:type="table" w:customStyle="1" w:styleId="SignatureTable1">
    <w:name w:val="Signature Table1"/>
    <w:basedOn w:val="TableNormal"/>
    <w:uiPriority w:val="99"/>
    <w:rsid w:val="00C64B90"/>
    <w:pPr>
      <w:spacing w:after="0" w:line="240" w:lineRule="auto"/>
    </w:pPr>
    <w:rPr>
      <w:rFonts w:eastAsia="MS Mincho" w:hAnsi="Garamond"/>
      <w:color w:val="4C483D"/>
      <w:sz w:val="20"/>
      <w:szCs w:val="20"/>
      <w:lang w:eastAsia="ja-JP"/>
    </w:rPr>
    <w:tblPr/>
  </w:style>
  <w:style w:type="character" w:customStyle="1" w:styleId="Heading3Char">
    <w:name w:val="Heading 3 Char"/>
    <w:basedOn w:val="DefaultParagraphFont"/>
    <w:link w:val="Heading3"/>
    <w:uiPriority w:val="9"/>
    <w:rsid w:val="00C64B9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C64B90"/>
    <w:pPr>
      <w:spacing w:after="0" w:line="240" w:lineRule="auto"/>
    </w:pPr>
    <w:rPr>
      <w:rFonts w:eastAsia="MS Mincho" w:hAnsi="Garamond"/>
      <w:color w:val="4C483D"/>
      <w:sz w:val="20"/>
      <w:szCs w:val="20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8494D"/>
    <w:rPr>
      <w:b/>
      <w:bCs/>
    </w:rPr>
  </w:style>
  <w:style w:type="paragraph" w:customStyle="1" w:styleId="body">
    <w:name w:val="body"/>
    <w:basedOn w:val="Normal"/>
    <w:rsid w:val="00721E9C"/>
    <w:pPr>
      <w:spacing w:before="120" w:after="120" w:line="240" w:lineRule="auto"/>
      <w:ind w:right="26"/>
      <w:jc w:val="both"/>
    </w:pPr>
    <w:rPr>
      <w:rFonts w:ascii="Times New Roman"/>
      <w:spacing w:val="-3"/>
      <w:kern w:val="20"/>
      <w:sz w:val="20"/>
      <w:szCs w:val="20"/>
      <w:lang w:val="en-GB"/>
    </w:rPr>
  </w:style>
  <w:style w:type="character" w:customStyle="1" w:styleId="ipa">
    <w:name w:val="ipa"/>
    <w:basedOn w:val="DefaultParagraphFont"/>
    <w:rsid w:val="00D632F4"/>
  </w:style>
  <w:style w:type="character" w:styleId="HTMLCode">
    <w:name w:val="HTML Code"/>
    <w:basedOn w:val="DefaultParagraphFont"/>
    <w:uiPriority w:val="99"/>
    <w:semiHidden/>
    <w:unhideWhenUsed/>
    <w:rsid w:val="00D632F4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84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5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7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86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4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9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7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29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5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7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98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8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8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22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8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4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5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://server:PORT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eorg\OneDrive\Documents\TTP\Manuals\TTP%20User%20Guide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2018-09-23T00:00:00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50711E0-70EE-43C5-BE6E-95B502C54D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TTP User Guide Template</Template>
  <TotalTime>159</TotalTime>
  <Pages>7</Pages>
  <Words>667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SAP Business One – Convert Sales Documents api</vt:lpstr>
    </vt:vector>
  </TitlesOfParts>
  <Company>Trusted Technology Professionals FZ LLE</Company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SAP Business One – Convert Sales Documents api</dc:title>
  <dc:subject/>
  <dc:creator>George Zeipekkis</dc:creator>
  <cp:keywords/>
  <dc:description/>
  <cp:lastModifiedBy>senthil Kumar</cp:lastModifiedBy>
  <cp:revision>66</cp:revision>
  <cp:lastPrinted>2020-07-03T16:19:00Z</cp:lastPrinted>
  <dcterms:created xsi:type="dcterms:W3CDTF">2021-06-02T05:50:00Z</dcterms:created>
  <dcterms:modified xsi:type="dcterms:W3CDTF">2025-11-28T04:23:00Z</dcterms:modified>
  <cp:contentStatus>Seidor MENA</cp:contentStatus>
</cp:coreProperties>
</file>